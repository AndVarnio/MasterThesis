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6B46" w:rsidRDefault="004A6B46" w:rsidP="004A6B46">
      <w:pPr>
        <w:pStyle w:val="Title"/>
      </w:pPr>
    </w:p>
    <w:p w:rsidR="004A6B46" w:rsidRDefault="000E2671" w:rsidP="004A6B46">
      <w:pPr>
        <w:pStyle w:val="Title"/>
      </w:pPr>
      <w:r>
        <w:t>Compressor</w:t>
      </w:r>
    </w:p>
    <w:p w:rsidR="00F500DC" w:rsidRPr="004A6B46" w:rsidRDefault="004A6B46" w:rsidP="004A6B46">
      <w:pPr>
        <w:pStyle w:val="Title"/>
        <w:rPr>
          <w:rStyle w:val="SubtleEmphasis"/>
        </w:rPr>
      </w:pPr>
      <w:r w:rsidRPr="004A6B46">
        <w:rPr>
          <w:rStyle w:val="SubtleEmphasis"/>
        </w:rPr>
        <w:t>CCSDS 123 Multispectral &amp; Hyperspectral Image Compression upcoming standard</w:t>
      </w:r>
    </w:p>
    <w:p w:rsidR="004A6B46" w:rsidRPr="007B3B98" w:rsidRDefault="004A6B46" w:rsidP="004A6B46">
      <w:pPr>
        <w:pStyle w:val="Subtitle"/>
      </w:pPr>
      <w:r w:rsidRPr="007B3B98">
        <w:t>Luca Fossati</w:t>
      </w:r>
      <w:r w:rsidR="00441639" w:rsidRPr="007B3B98">
        <w:t xml:space="preserve"> (Luca.Fossati@esa.int)</w:t>
      </w:r>
      <w:r w:rsidR="00D175C1" w:rsidRPr="007B3B98">
        <w:t xml:space="preserve"> – </w:t>
      </w:r>
      <w:r w:rsidR="00FE78E2">
        <w:t>12</w:t>
      </w:r>
      <w:r w:rsidR="00656BA4" w:rsidRPr="007B3B98">
        <w:t>/</w:t>
      </w:r>
      <w:r w:rsidR="00D175C1" w:rsidRPr="007B3B98">
        <w:t>0</w:t>
      </w:r>
      <w:r w:rsidR="00FE78E2">
        <w:t>4</w:t>
      </w:r>
      <w:r w:rsidR="00656BA4" w:rsidRPr="007B3B98">
        <w:t>/201</w:t>
      </w:r>
      <w:r w:rsidR="00D175C1" w:rsidRPr="007B3B98">
        <w:t>2</w:t>
      </w:r>
    </w:p>
    <w:p w:rsidR="004A6B46" w:rsidRPr="007B3B98" w:rsidRDefault="004A6B46" w:rsidP="004A6B46"/>
    <w:p w:rsidR="004A6B46" w:rsidRPr="007B3B98" w:rsidRDefault="004A6B46" w:rsidP="004A6B46"/>
    <w:p w:rsidR="004A6B46" w:rsidRPr="0001777C" w:rsidRDefault="00E9372E" w:rsidP="0001777C">
      <w:pPr>
        <w:jc w:val="both"/>
        <w:rPr>
          <w:sz w:val="22"/>
          <w:lang w:val="en-US"/>
        </w:rPr>
      </w:pPr>
      <w:r w:rsidRPr="0001777C">
        <w:rPr>
          <w:sz w:val="22"/>
          <w:lang w:val="en-US"/>
        </w:rPr>
        <w:t xml:space="preserve">The software implements </w:t>
      </w:r>
      <w:r w:rsidR="0001777C" w:rsidRPr="0001777C">
        <w:rPr>
          <w:sz w:val="22"/>
          <w:lang w:val="en-US"/>
        </w:rPr>
        <w:t xml:space="preserve">the </w:t>
      </w:r>
      <w:r w:rsidR="00B945B5">
        <w:rPr>
          <w:sz w:val="22"/>
          <w:lang w:val="en-US"/>
        </w:rPr>
        <w:t>lossless compression for hyperspectral and multispectral images</w:t>
      </w:r>
      <w:r w:rsidR="0001777C" w:rsidRPr="0001777C">
        <w:rPr>
          <w:sz w:val="22"/>
          <w:lang w:val="en-US"/>
        </w:rPr>
        <w:t xml:space="preserve"> according to </w:t>
      </w:r>
      <w:r w:rsidR="0001777C">
        <w:rPr>
          <w:sz w:val="22"/>
          <w:lang w:val="en-US"/>
        </w:rPr>
        <w:t>the Draft Recommended S</w:t>
      </w:r>
      <w:r w:rsidR="00B945B5">
        <w:rPr>
          <w:sz w:val="22"/>
          <w:lang w:val="en-US"/>
        </w:rPr>
        <w:t>tandard CCSDS 123.0-R-1 as of 09</w:t>
      </w:r>
      <w:r w:rsidR="0001777C">
        <w:rPr>
          <w:sz w:val="22"/>
          <w:lang w:val="en-US"/>
        </w:rPr>
        <w:t>/</w:t>
      </w:r>
      <w:r w:rsidR="00B945B5">
        <w:rPr>
          <w:sz w:val="22"/>
          <w:lang w:val="en-US"/>
        </w:rPr>
        <w:t>11</w:t>
      </w:r>
      <w:r w:rsidR="0001777C">
        <w:rPr>
          <w:sz w:val="22"/>
          <w:lang w:val="en-US"/>
        </w:rPr>
        <w:t>/2011.</w:t>
      </w:r>
      <w:r w:rsidR="00FE78E2">
        <w:rPr>
          <w:sz w:val="22"/>
          <w:lang w:val="en-US"/>
        </w:rPr>
        <w:t xml:space="preserve"> Both the compressor and decompressor are implemented.</w:t>
      </w:r>
    </w:p>
    <w:p w:rsidR="0001777C" w:rsidRDefault="0001777C" w:rsidP="0001777C">
      <w:pPr>
        <w:jc w:val="both"/>
        <w:rPr>
          <w:sz w:val="22"/>
        </w:rPr>
      </w:pPr>
    </w:p>
    <w:p w:rsidR="00E9372E" w:rsidRDefault="00E9372E" w:rsidP="0001777C">
      <w:pPr>
        <w:jc w:val="both"/>
        <w:rPr>
          <w:sz w:val="22"/>
        </w:rPr>
      </w:pPr>
      <w:r>
        <w:rPr>
          <w:sz w:val="22"/>
        </w:rPr>
        <w:t xml:space="preserve">It runs natively under </w:t>
      </w:r>
      <w:r w:rsidR="004F05C4">
        <w:rPr>
          <w:sz w:val="22"/>
        </w:rPr>
        <w:t>Unix and Microsoft Windows</w:t>
      </w:r>
      <w:r w:rsidR="00B57D98">
        <w:rPr>
          <w:sz w:val="22"/>
        </w:rPr>
        <w:t xml:space="preserve"> without the need to have external libraries and other dependences.</w:t>
      </w:r>
    </w:p>
    <w:p w:rsidR="008E544A" w:rsidRDefault="008E544A" w:rsidP="0001777C">
      <w:pPr>
        <w:jc w:val="both"/>
        <w:rPr>
          <w:sz w:val="22"/>
        </w:rPr>
      </w:pPr>
    </w:p>
    <w:p w:rsidR="008E544A" w:rsidRPr="008E544A" w:rsidRDefault="008E544A" w:rsidP="0001777C">
      <w:pPr>
        <w:jc w:val="both"/>
        <w:rPr>
          <w:rStyle w:val="IntenseEmphasis"/>
        </w:rPr>
      </w:pPr>
      <w:r w:rsidRPr="008E544A">
        <w:rPr>
          <w:rStyle w:val="IntenseEmphasis"/>
        </w:rPr>
        <w:t>Licensing</w:t>
      </w:r>
    </w:p>
    <w:p w:rsidR="009966AD" w:rsidRDefault="009966AD" w:rsidP="004A6B46">
      <w:pPr>
        <w:rPr>
          <w:sz w:val="22"/>
        </w:rPr>
      </w:pPr>
    </w:p>
    <w:p w:rsidR="008E544A" w:rsidRPr="008E544A" w:rsidRDefault="008E544A" w:rsidP="008E544A">
      <w:pPr>
        <w:jc w:val="both"/>
        <w:rPr>
          <w:sz w:val="22"/>
        </w:rPr>
      </w:pPr>
      <w:r>
        <w:rPr>
          <w:sz w:val="22"/>
        </w:rPr>
        <w:t xml:space="preserve">The </w:t>
      </w:r>
      <w:r w:rsidRPr="008E544A">
        <w:rPr>
          <w:sz w:val="22"/>
        </w:rPr>
        <w:t>Software</w:t>
      </w:r>
      <w:r>
        <w:rPr>
          <w:sz w:val="22"/>
        </w:rPr>
        <w:t xml:space="preserve"> is</w:t>
      </w:r>
      <w:r w:rsidRPr="008E544A">
        <w:rPr>
          <w:sz w:val="22"/>
        </w:rPr>
        <w:t xml:space="preserve"> distributed under the "European Spac</w:t>
      </w:r>
      <w:r w:rsidR="00CC1439">
        <w:rPr>
          <w:sz w:val="22"/>
        </w:rPr>
        <w:t>e Agency Public License – v2.0", whose full text it delivered together with the software source code.</w:t>
      </w:r>
    </w:p>
    <w:p w:rsidR="008E544A" w:rsidRPr="008E544A" w:rsidRDefault="008E544A" w:rsidP="008E544A">
      <w:pPr>
        <w:jc w:val="both"/>
        <w:rPr>
          <w:sz w:val="22"/>
        </w:rPr>
      </w:pPr>
    </w:p>
    <w:p w:rsidR="008E544A" w:rsidRPr="008E544A" w:rsidRDefault="008E544A" w:rsidP="008E544A">
      <w:pPr>
        <w:jc w:val="both"/>
        <w:rPr>
          <w:sz w:val="22"/>
        </w:rPr>
      </w:pPr>
      <w:r w:rsidRPr="008E544A">
        <w:rPr>
          <w:sz w:val="22"/>
        </w:rPr>
        <w:t>All Distribution of the Software and/or Modifications, as Source Code or Object Code,</w:t>
      </w:r>
      <w:r>
        <w:rPr>
          <w:sz w:val="22"/>
        </w:rPr>
        <w:t xml:space="preserve"> </w:t>
      </w:r>
      <w:r w:rsidRPr="008E544A">
        <w:rPr>
          <w:sz w:val="22"/>
        </w:rPr>
        <w:t>must be, as a whole, under the terms of the European Space Agency Public License – v2.0.</w:t>
      </w:r>
    </w:p>
    <w:p w:rsidR="008E544A" w:rsidRPr="008E544A" w:rsidRDefault="008E544A" w:rsidP="008E544A">
      <w:pPr>
        <w:jc w:val="both"/>
        <w:rPr>
          <w:sz w:val="22"/>
        </w:rPr>
      </w:pPr>
      <w:r w:rsidRPr="008E544A">
        <w:rPr>
          <w:sz w:val="22"/>
        </w:rPr>
        <w:t>If You Distribute the Software and/or Modifications as Object Code, You must:</w:t>
      </w:r>
    </w:p>
    <w:p w:rsidR="008E544A" w:rsidRPr="008E544A" w:rsidRDefault="008E544A" w:rsidP="008E544A">
      <w:pPr>
        <w:jc w:val="both"/>
        <w:rPr>
          <w:sz w:val="22"/>
        </w:rPr>
      </w:pPr>
      <w:r w:rsidRPr="008E544A">
        <w:rPr>
          <w:sz w:val="22"/>
        </w:rPr>
        <w:t>(a)</w:t>
      </w:r>
      <w:r w:rsidRPr="008E544A">
        <w:rPr>
          <w:sz w:val="22"/>
        </w:rPr>
        <w:tab/>
        <w:t>provide in addition a copy of the Source Code of the Software and/or</w:t>
      </w:r>
      <w:r>
        <w:rPr>
          <w:sz w:val="22"/>
        </w:rPr>
        <w:t xml:space="preserve"> </w:t>
      </w:r>
      <w:r w:rsidRPr="008E544A">
        <w:rPr>
          <w:sz w:val="22"/>
        </w:rPr>
        <w:t>Modifications to each recipient; or</w:t>
      </w:r>
    </w:p>
    <w:p w:rsidR="008E544A" w:rsidRPr="008E544A" w:rsidRDefault="008E544A" w:rsidP="008E544A">
      <w:pPr>
        <w:jc w:val="both"/>
        <w:rPr>
          <w:sz w:val="22"/>
        </w:rPr>
      </w:pPr>
      <w:r w:rsidRPr="008E544A">
        <w:rPr>
          <w:sz w:val="22"/>
        </w:rPr>
        <w:t>(b)</w:t>
      </w:r>
      <w:r w:rsidRPr="008E544A">
        <w:rPr>
          <w:sz w:val="22"/>
        </w:rPr>
        <w:tab/>
        <w:t>make the Source Code of the Software and/or Modifications freely accessible by reasonable</w:t>
      </w:r>
    </w:p>
    <w:p w:rsidR="008E544A" w:rsidRPr="008E544A" w:rsidRDefault="008E544A" w:rsidP="008E544A">
      <w:pPr>
        <w:jc w:val="both"/>
        <w:rPr>
          <w:sz w:val="22"/>
        </w:rPr>
      </w:pPr>
      <w:r w:rsidRPr="008E544A">
        <w:rPr>
          <w:sz w:val="22"/>
        </w:rPr>
        <w:t>means for anyone who possesses the Object Code or received the Software and/or Modifications</w:t>
      </w:r>
      <w:r>
        <w:rPr>
          <w:sz w:val="22"/>
        </w:rPr>
        <w:t xml:space="preserve"> </w:t>
      </w:r>
      <w:r w:rsidRPr="008E544A">
        <w:rPr>
          <w:sz w:val="22"/>
        </w:rPr>
        <w:t>from You, and inform recipients how to obtain a copy of the Source Code.</w:t>
      </w:r>
    </w:p>
    <w:p w:rsidR="008E544A" w:rsidRPr="008E544A" w:rsidRDefault="008E544A" w:rsidP="008E544A">
      <w:pPr>
        <w:jc w:val="both"/>
        <w:rPr>
          <w:sz w:val="22"/>
        </w:rPr>
      </w:pPr>
    </w:p>
    <w:p w:rsidR="008E544A" w:rsidRPr="008E544A" w:rsidRDefault="008E544A" w:rsidP="008E544A">
      <w:pPr>
        <w:jc w:val="both"/>
        <w:rPr>
          <w:sz w:val="22"/>
        </w:rPr>
      </w:pPr>
      <w:r w:rsidRPr="008E544A">
        <w:rPr>
          <w:sz w:val="22"/>
        </w:rPr>
        <w:t>The Software is provided to You on an “as is” basis and without warranties of any</w:t>
      </w:r>
      <w:r>
        <w:rPr>
          <w:sz w:val="22"/>
        </w:rPr>
        <w:t xml:space="preserve"> </w:t>
      </w:r>
      <w:r w:rsidRPr="008E544A">
        <w:rPr>
          <w:sz w:val="22"/>
        </w:rPr>
        <w:t>kind, including without limitation merchantability, fitness for a particular purpose,</w:t>
      </w:r>
      <w:r>
        <w:rPr>
          <w:sz w:val="22"/>
        </w:rPr>
        <w:t xml:space="preserve"> </w:t>
      </w:r>
      <w:r w:rsidRPr="008E544A">
        <w:rPr>
          <w:sz w:val="22"/>
        </w:rPr>
        <w:t>absence of defects or errors, accuracy or non-infringement of intellectual property</w:t>
      </w:r>
      <w:r>
        <w:rPr>
          <w:sz w:val="22"/>
        </w:rPr>
        <w:t xml:space="preserve"> </w:t>
      </w:r>
      <w:r w:rsidRPr="008E544A">
        <w:rPr>
          <w:sz w:val="22"/>
        </w:rPr>
        <w:t>rights.</w:t>
      </w:r>
    </w:p>
    <w:p w:rsidR="008E544A" w:rsidRPr="008E544A" w:rsidRDefault="008E544A" w:rsidP="008E544A">
      <w:pPr>
        <w:jc w:val="both"/>
        <w:rPr>
          <w:sz w:val="22"/>
        </w:rPr>
      </w:pPr>
      <w:r w:rsidRPr="008E544A">
        <w:rPr>
          <w:sz w:val="22"/>
        </w:rPr>
        <w:t>Except as expressly set forth in the "European Space Agency Public License – v2.0",</w:t>
      </w:r>
      <w:r>
        <w:rPr>
          <w:sz w:val="22"/>
        </w:rPr>
        <w:t xml:space="preserve"> </w:t>
      </w:r>
      <w:r w:rsidRPr="008E544A">
        <w:rPr>
          <w:sz w:val="22"/>
        </w:rPr>
        <w:t>neither Licensor nor any Contributor shall be liable, including, without limitation, for direct, indirect,</w:t>
      </w:r>
      <w:r>
        <w:rPr>
          <w:sz w:val="22"/>
        </w:rPr>
        <w:t xml:space="preserve"> </w:t>
      </w:r>
      <w:r w:rsidRPr="008E544A">
        <w:rPr>
          <w:sz w:val="22"/>
        </w:rPr>
        <w:t>incidental, or consequential damages (including without limitation loss of profit),</w:t>
      </w:r>
      <w:r>
        <w:rPr>
          <w:sz w:val="22"/>
        </w:rPr>
        <w:t xml:space="preserve"> </w:t>
      </w:r>
      <w:r w:rsidRPr="008E544A">
        <w:rPr>
          <w:sz w:val="22"/>
        </w:rPr>
        <w:t>however caused and on any theory of liability, arising in any way out of the use or</w:t>
      </w:r>
      <w:r>
        <w:rPr>
          <w:sz w:val="22"/>
        </w:rPr>
        <w:t xml:space="preserve"> </w:t>
      </w:r>
      <w:r w:rsidRPr="008E544A">
        <w:rPr>
          <w:sz w:val="22"/>
        </w:rPr>
        <w:t>Distribution of the Software or the exercise of any rights under this License, even</w:t>
      </w:r>
      <w:r>
        <w:rPr>
          <w:sz w:val="22"/>
        </w:rPr>
        <w:t xml:space="preserve"> </w:t>
      </w:r>
      <w:r w:rsidRPr="008E544A">
        <w:rPr>
          <w:sz w:val="22"/>
        </w:rPr>
        <w:t>if You have been advised of the possibility of such damages.</w:t>
      </w:r>
    </w:p>
    <w:p w:rsidR="008E544A" w:rsidRDefault="008E544A" w:rsidP="008E544A">
      <w:pPr>
        <w:rPr>
          <w:sz w:val="22"/>
        </w:rPr>
      </w:pPr>
    </w:p>
    <w:p w:rsidR="008E544A" w:rsidRDefault="008E544A" w:rsidP="004A6B46">
      <w:pPr>
        <w:rPr>
          <w:sz w:val="22"/>
        </w:rPr>
      </w:pPr>
    </w:p>
    <w:p w:rsidR="009966AD" w:rsidRDefault="00AB6CBE" w:rsidP="004A6B46">
      <w:pPr>
        <w:rPr>
          <w:rStyle w:val="IntenseEmphasis"/>
        </w:rPr>
      </w:pPr>
      <w:r>
        <w:rPr>
          <w:rStyle w:val="IntenseEmphasis"/>
        </w:rPr>
        <w:t xml:space="preserve">Compressor - </w:t>
      </w:r>
      <w:r w:rsidR="009966AD" w:rsidRPr="009966AD">
        <w:rPr>
          <w:rStyle w:val="IntenseEmphasis"/>
        </w:rPr>
        <w:t>Command Line options:</w:t>
      </w:r>
    </w:p>
    <w:p w:rsidR="009966AD" w:rsidRDefault="009966AD" w:rsidP="004A6B46">
      <w:pPr>
        <w:rPr>
          <w:rStyle w:val="IntenseEmphasis"/>
        </w:rPr>
      </w:pPr>
    </w:p>
    <w:p w:rsidR="000E2671" w:rsidRPr="000E2671" w:rsidRDefault="000E2671" w:rsidP="004A6B46">
      <w:pPr>
        <w:rPr>
          <w:rStyle w:val="SubtleEmphasis"/>
        </w:rPr>
      </w:pPr>
      <w:r w:rsidRPr="000E2671">
        <w:rPr>
          <w:rStyle w:val="SubtleEmphasis"/>
        </w:rPr>
        <w:t>Generic</w:t>
      </w:r>
    </w:p>
    <w:p w:rsidR="009966AD" w:rsidRPr="00A2127E" w:rsidRDefault="00A2127E" w:rsidP="00A2127E">
      <w:pPr>
        <w:pStyle w:val="ListParagraph"/>
        <w:numPr>
          <w:ilvl w:val="0"/>
          <w:numId w:val="12"/>
        </w:numPr>
        <w:rPr>
          <w:bCs/>
          <w:i/>
          <w:iCs/>
          <w:sz w:val="22"/>
        </w:rPr>
      </w:pPr>
      <w:r>
        <w:rPr>
          <w:bCs/>
          <w:i/>
          <w:iCs/>
          <w:sz w:val="22"/>
        </w:rPr>
        <w:t>i</w:t>
      </w:r>
      <w:r w:rsidR="009966AD" w:rsidRPr="00A2127E">
        <w:rPr>
          <w:bCs/>
          <w:i/>
          <w:iCs/>
          <w:sz w:val="22"/>
        </w:rPr>
        <w:t>nput</w:t>
      </w:r>
      <w:r>
        <w:rPr>
          <w:bCs/>
          <w:i/>
          <w:iCs/>
          <w:sz w:val="22"/>
        </w:rPr>
        <w:t xml:space="preserve">: </w:t>
      </w:r>
      <w:r>
        <w:rPr>
          <w:bCs/>
          <w:iCs/>
          <w:sz w:val="22"/>
        </w:rPr>
        <w:t>path to the file containing the residuals produced by the predictor</w:t>
      </w:r>
    </w:p>
    <w:p w:rsidR="009966AD" w:rsidRPr="00A2127E" w:rsidRDefault="009966AD" w:rsidP="00A2127E">
      <w:pPr>
        <w:pStyle w:val="ListParagraph"/>
        <w:numPr>
          <w:ilvl w:val="0"/>
          <w:numId w:val="12"/>
        </w:numPr>
        <w:rPr>
          <w:bCs/>
          <w:i/>
          <w:iCs/>
          <w:sz w:val="22"/>
        </w:rPr>
      </w:pPr>
      <w:r w:rsidRPr="00A2127E">
        <w:rPr>
          <w:bCs/>
          <w:i/>
          <w:iCs/>
          <w:sz w:val="22"/>
        </w:rPr>
        <w:lastRenderedPageBreak/>
        <w:t>output</w:t>
      </w:r>
      <w:r w:rsidR="00A2127E">
        <w:rPr>
          <w:bCs/>
          <w:i/>
          <w:iCs/>
          <w:sz w:val="22"/>
        </w:rPr>
        <w:t xml:space="preserve">: </w:t>
      </w:r>
      <w:r w:rsidR="00A2127E">
        <w:rPr>
          <w:bCs/>
          <w:iCs/>
          <w:sz w:val="22"/>
        </w:rPr>
        <w:t xml:space="preserve">path to the </w:t>
      </w:r>
      <w:r w:rsidR="002F1727">
        <w:rPr>
          <w:bCs/>
          <w:iCs/>
          <w:sz w:val="22"/>
        </w:rPr>
        <w:t>file that will be produced by the encoder</w:t>
      </w:r>
    </w:p>
    <w:p w:rsidR="009966AD" w:rsidRPr="00A2127E" w:rsidRDefault="009966AD" w:rsidP="00A2127E">
      <w:pPr>
        <w:pStyle w:val="ListParagraph"/>
        <w:numPr>
          <w:ilvl w:val="0"/>
          <w:numId w:val="12"/>
        </w:numPr>
        <w:rPr>
          <w:bCs/>
          <w:i/>
          <w:iCs/>
          <w:sz w:val="22"/>
        </w:rPr>
      </w:pPr>
      <w:r w:rsidRPr="00A2127E">
        <w:rPr>
          <w:bCs/>
          <w:i/>
          <w:iCs/>
          <w:sz w:val="22"/>
        </w:rPr>
        <w:t>rows</w:t>
      </w:r>
      <w:r w:rsidR="002F1727">
        <w:rPr>
          <w:bCs/>
          <w:i/>
          <w:iCs/>
          <w:sz w:val="22"/>
        </w:rPr>
        <w:t xml:space="preserve">: </w:t>
      </w:r>
      <w:r w:rsidR="002F1727">
        <w:rPr>
          <w:bCs/>
          <w:iCs/>
          <w:sz w:val="22"/>
        </w:rPr>
        <w:t>number of rows in each band of the input image (called N</w:t>
      </w:r>
      <w:r w:rsidR="00764AD4">
        <w:rPr>
          <w:bCs/>
          <w:iCs/>
          <w:sz w:val="22"/>
        </w:rPr>
        <w:t>y</w:t>
      </w:r>
      <w:r w:rsidR="002F1727">
        <w:rPr>
          <w:bCs/>
          <w:iCs/>
          <w:sz w:val="22"/>
        </w:rPr>
        <w:t xml:space="preserve"> in the standard)</w:t>
      </w:r>
    </w:p>
    <w:p w:rsidR="009966AD" w:rsidRPr="002F1727" w:rsidRDefault="009966AD" w:rsidP="002F1727">
      <w:pPr>
        <w:pStyle w:val="ListParagraph"/>
        <w:numPr>
          <w:ilvl w:val="0"/>
          <w:numId w:val="12"/>
        </w:numPr>
        <w:rPr>
          <w:bCs/>
          <w:i/>
          <w:iCs/>
          <w:sz w:val="22"/>
        </w:rPr>
      </w:pPr>
      <w:r w:rsidRPr="00A2127E">
        <w:rPr>
          <w:bCs/>
          <w:i/>
          <w:iCs/>
          <w:sz w:val="22"/>
        </w:rPr>
        <w:t>columns</w:t>
      </w:r>
      <w:r w:rsidR="002F1727">
        <w:rPr>
          <w:bCs/>
          <w:i/>
          <w:iCs/>
          <w:sz w:val="22"/>
        </w:rPr>
        <w:t>:</w:t>
      </w:r>
      <w:r w:rsidR="002F1727">
        <w:rPr>
          <w:bCs/>
          <w:iCs/>
          <w:sz w:val="22"/>
        </w:rPr>
        <w:t xml:space="preserve"> number of columns in each band of the input image (called N</w:t>
      </w:r>
      <w:r w:rsidR="00764AD4">
        <w:rPr>
          <w:bCs/>
          <w:iCs/>
          <w:sz w:val="22"/>
        </w:rPr>
        <w:t>x</w:t>
      </w:r>
      <w:r w:rsidR="002F1727">
        <w:rPr>
          <w:bCs/>
          <w:iCs/>
          <w:sz w:val="22"/>
        </w:rPr>
        <w:t xml:space="preserve"> in the standard)</w:t>
      </w:r>
    </w:p>
    <w:p w:rsidR="009966AD" w:rsidRPr="002F1727" w:rsidRDefault="009966AD" w:rsidP="002F1727">
      <w:pPr>
        <w:pStyle w:val="ListParagraph"/>
        <w:numPr>
          <w:ilvl w:val="0"/>
          <w:numId w:val="12"/>
        </w:numPr>
        <w:rPr>
          <w:bCs/>
          <w:i/>
          <w:iCs/>
          <w:sz w:val="22"/>
        </w:rPr>
      </w:pPr>
      <w:r w:rsidRPr="00A2127E">
        <w:rPr>
          <w:bCs/>
          <w:i/>
          <w:iCs/>
          <w:sz w:val="22"/>
        </w:rPr>
        <w:t>bands</w:t>
      </w:r>
      <w:r w:rsidR="002F1727">
        <w:rPr>
          <w:bCs/>
          <w:i/>
          <w:iCs/>
          <w:sz w:val="22"/>
        </w:rPr>
        <w:t xml:space="preserve">: </w:t>
      </w:r>
      <w:r w:rsidR="002F1727">
        <w:rPr>
          <w:bCs/>
          <w:iCs/>
          <w:sz w:val="22"/>
        </w:rPr>
        <w:t>number of bands in the input image (called Nz in the standard)</w:t>
      </w:r>
    </w:p>
    <w:p w:rsidR="009966AD" w:rsidRPr="00A2127E" w:rsidRDefault="009966AD" w:rsidP="00A2127E">
      <w:pPr>
        <w:pStyle w:val="ListParagraph"/>
        <w:numPr>
          <w:ilvl w:val="0"/>
          <w:numId w:val="12"/>
        </w:numPr>
        <w:rPr>
          <w:bCs/>
          <w:i/>
          <w:iCs/>
          <w:sz w:val="22"/>
        </w:rPr>
      </w:pPr>
      <w:r w:rsidRPr="00A2127E">
        <w:rPr>
          <w:bCs/>
          <w:i/>
          <w:iCs/>
          <w:sz w:val="22"/>
        </w:rPr>
        <w:t>in_format</w:t>
      </w:r>
      <w:r w:rsidR="007D5988">
        <w:rPr>
          <w:bCs/>
          <w:i/>
          <w:iCs/>
          <w:sz w:val="22"/>
        </w:rPr>
        <w:t>:</w:t>
      </w:r>
      <w:r w:rsidR="007D5988">
        <w:rPr>
          <w:bCs/>
          <w:iCs/>
          <w:sz w:val="22"/>
        </w:rPr>
        <w:t xml:space="preserve"> format (BSQ or BI) with which the samples are arranged in the residuals file</w:t>
      </w:r>
    </w:p>
    <w:p w:rsidR="009966AD" w:rsidRPr="00A2127E" w:rsidRDefault="009966AD" w:rsidP="00A2127E">
      <w:pPr>
        <w:pStyle w:val="ListParagraph"/>
        <w:numPr>
          <w:ilvl w:val="0"/>
          <w:numId w:val="12"/>
        </w:numPr>
        <w:rPr>
          <w:bCs/>
          <w:i/>
          <w:iCs/>
          <w:sz w:val="22"/>
        </w:rPr>
      </w:pPr>
      <w:r w:rsidRPr="00A2127E">
        <w:rPr>
          <w:bCs/>
          <w:i/>
          <w:iCs/>
          <w:sz w:val="22"/>
        </w:rPr>
        <w:t>in_depth</w:t>
      </w:r>
      <w:r w:rsidR="007D5988">
        <w:rPr>
          <w:bCs/>
          <w:i/>
          <w:iCs/>
          <w:sz w:val="22"/>
        </w:rPr>
        <w:t xml:space="preserve">: </w:t>
      </w:r>
      <w:r w:rsidR="007D5988" w:rsidRPr="007D5988">
        <w:rPr>
          <w:bCs/>
          <w:iCs/>
          <w:sz w:val="22"/>
        </w:rPr>
        <w:t>co</w:t>
      </w:r>
      <w:r w:rsidR="007D5988">
        <w:rPr>
          <w:bCs/>
          <w:iCs/>
          <w:sz w:val="22"/>
        </w:rPr>
        <w:t>nsidered just for the</w:t>
      </w:r>
      <w:r w:rsidR="00667D9A">
        <w:rPr>
          <w:bCs/>
          <w:iCs/>
          <w:sz w:val="22"/>
        </w:rPr>
        <w:t xml:space="preserve"> input</w:t>
      </w:r>
      <w:r w:rsidR="007D5988">
        <w:rPr>
          <w:bCs/>
          <w:iCs/>
          <w:sz w:val="22"/>
        </w:rPr>
        <w:t xml:space="preserve"> BI format, interleaving depth</w:t>
      </w:r>
      <w:r w:rsidR="00434F2C">
        <w:rPr>
          <w:bCs/>
          <w:iCs/>
          <w:sz w:val="22"/>
        </w:rPr>
        <w:t xml:space="preserve"> (M)</w:t>
      </w:r>
    </w:p>
    <w:p w:rsidR="009966AD" w:rsidRPr="00A2127E" w:rsidRDefault="009966AD" w:rsidP="00A2127E">
      <w:pPr>
        <w:pStyle w:val="ListParagraph"/>
        <w:numPr>
          <w:ilvl w:val="0"/>
          <w:numId w:val="12"/>
        </w:numPr>
        <w:rPr>
          <w:bCs/>
          <w:i/>
          <w:iCs/>
          <w:sz w:val="22"/>
        </w:rPr>
      </w:pPr>
      <w:r w:rsidRPr="00A2127E">
        <w:rPr>
          <w:bCs/>
          <w:i/>
          <w:iCs/>
          <w:sz w:val="22"/>
        </w:rPr>
        <w:t>in_byte_ordering</w:t>
      </w:r>
      <w:r w:rsidR="001C430D">
        <w:rPr>
          <w:bCs/>
          <w:i/>
          <w:iCs/>
          <w:sz w:val="22"/>
        </w:rPr>
        <w:t xml:space="preserve">: </w:t>
      </w:r>
      <w:r w:rsidR="001C430D">
        <w:rPr>
          <w:bCs/>
          <w:iCs/>
          <w:sz w:val="22"/>
        </w:rPr>
        <w:t xml:space="preserve">LITTLE|BIG: byte ordering for the </w:t>
      </w:r>
      <w:r w:rsidR="008108AE">
        <w:rPr>
          <w:bCs/>
          <w:iCs/>
          <w:sz w:val="22"/>
        </w:rPr>
        <w:t>input uncompressed</w:t>
      </w:r>
      <w:r w:rsidR="001C430D">
        <w:rPr>
          <w:bCs/>
          <w:iCs/>
          <w:sz w:val="22"/>
        </w:rPr>
        <w:t xml:space="preserve"> file</w:t>
      </w:r>
      <w:r w:rsidR="00657FAF">
        <w:rPr>
          <w:bCs/>
          <w:iCs/>
          <w:sz w:val="22"/>
        </w:rPr>
        <w:t xml:space="preserve">; this option is considered only if also the </w:t>
      </w:r>
      <w:r w:rsidR="00657FAF" w:rsidRPr="00657FAF">
        <w:rPr>
          <w:bCs/>
          <w:i/>
          <w:iCs/>
          <w:sz w:val="22"/>
        </w:rPr>
        <w:t>reg_input</w:t>
      </w:r>
      <w:r w:rsidR="00657FAF">
        <w:rPr>
          <w:bCs/>
          <w:iCs/>
          <w:sz w:val="22"/>
        </w:rPr>
        <w:t xml:space="preserve"> option is specified.</w:t>
      </w:r>
    </w:p>
    <w:p w:rsidR="009966AD" w:rsidRPr="00667D9A" w:rsidRDefault="009966AD" w:rsidP="00667D9A">
      <w:pPr>
        <w:pStyle w:val="ListParagraph"/>
        <w:numPr>
          <w:ilvl w:val="0"/>
          <w:numId w:val="12"/>
        </w:numPr>
        <w:rPr>
          <w:bCs/>
          <w:i/>
          <w:iCs/>
          <w:sz w:val="22"/>
        </w:rPr>
      </w:pPr>
      <w:r w:rsidRPr="00A2127E">
        <w:rPr>
          <w:bCs/>
          <w:i/>
          <w:iCs/>
          <w:sz w:val="22"/>
        </w:rPr>
        <w:t>out_format</w:t>
      </w:r>
      <w:r w:rsidR="001C430D">
        <w:rPr>
          <w:bCs/>
          <w:i/>
          <w:iCs/>
          <w:sz w:val="22"/>
        </w:rPr>
        <w:t xml:space="preserve">: </w:t>
      </w:r>
      <w:r w:rsidR="00667D9A">
        <w:rPr>
          <w:bCs/>
          <w:iCs/>
          <w:sz w:val="22"/>
        </w:rPr>
        <w:t>format (BSQ or BI) with which the samples shall be arranged in the output file</w:t>
      </w:r>
    </w:p>
    <w:p w:rsidR="009966AD" w:rsidRPr="000E2671" w:rsidRDefault="009966AD" w:rsidP="00667D9A">
      <w:pPr>
        <w:pStyle w:val="ListParagraph"/>
        <w:numPr>
          <w:ilvl w:val="0"/>
          <w:numId w:val="12"/>
        </w:numPr>
        <w:rPr>
          <w:bCs/>
          <w:i/>
          <w:iCs/>
          <w:sz w:val="22"/>
        </w:rPr>
      </w:pPr>
      <w:r w:rsidRPr="00A2127E">
        <w:rPr>
          <w:bCs/>
          <w:i/>
          <w:iCs/>
          <w:sz w:val="22"/>
        </w:rPr>
        <w:t>out_depth</w:t>
      </w:r>
      <w:r w:rsidR="00667D9A">
        <w:rPr>
          <w:bCs/>
          <w:i/>
          <w:iCs/>
          <w:sz w:val="22"/>
        </w:rPr>
        <w:t xml:space="preserve">: </w:t>
      </w:r>
      <w:r w:rsidR="00667D9A" w:rsidRPr="007D5988">
        <w:rPr>
          <w:bCs/>
          <w:iCs/>
          <w:sz w:val="22"/>
        </w:rPr>
        <w:t>co</w:t>
      </w:r>
      <w:r w:rsidR="00667D9A">
        <w:rPr>
          <w:bCs/>
          <w:iCs/>
          <w:sz w:val="22"/>
        </w:rPr>
        <w:t>nsidered just for the output BI format, interleaving depth</w:t>
      </w:r>
    </w:p>
    <w:p w:rsidR="000E2671" w:rsidRPr="00A2127E" w:rsidRDefault="00C838F6" w:rsidP="000E2671">
      <w:pPr>
        <w:pStyle w:val="ListParagraph"/>
        <w:numPr>
          <w:ilvl w:val="0"/>
          <w:numId w:val="12"/>
        </w:numPr>
        <w:rPr>
          <w:bCs/>
          <w:i/>
          <w:iCs/>
          <w:sz w:val="22"/>
        </w:rPr>
      </w:pPr>
      <w:r w:rsidRPr="00C838F6">
        <w:rPr>
          <w:bCs/>
          <w:i/>
          <w:iCs/>
          <w:sz w:val="22"/>
        </w:rPr>
        <w:t>dyn_range</w:t>
      </w:r>
      <w:r w:rsidR="000E2671">
        <w:rPr>
          <w:bCs/>
          <w:i/>
          <w:iCs/>
          <w:sz w:val="22"/>
        </w:rPr>
        <w:t xml:space="preserve">: </w:t>
      </w:r>
      <w:r w:rsidR="000E2671" w:rsidRPr="00A045E0">
        <w:rPr>
          <w:bCs/>
          <w:iCs/>
          <w:sz w:val="22"/>
        </w:rPr>
        <w:t>dynamic</w:t>
      </w:r>
      <w:r w:rsidR="000E2671">
        <w:rPr>
          <w:bCs/>
          <w:iCs/>
          <w:sz w:val="22"/>
        </w:rPr>
        <w:t xml:space="preserve"> range of each of the </w:t>
      </w:r>
      <w:r w:rsidR="00657FAF">
        <w:rPr>
          <w:bCs/>
          <w:iCs/>
          <w:sz w:val="22"/>
        </w:rPr>
        <w:t>samples</w:t>
      </w:r>
      <w:r w:rsidR="000E2671">
        <w:rPr>
          <w:bCs/>
          <w:iCs/>
          <w:sz w:val="22"/>
        </w:rPr>
        <w:t xml:space="preserve"> in the image</w:t>
      </w:r>
      <w:r w:rsidR="00657FAF">
        <w:rPr>
          <w:bCs/>
          <w:iCs/>
          <w:sz w:val="22"/>
        </w:rPr>
        <w:t>.</w:t>
      </w:r>
    </w:p>
    <w:p w:rsidR="000E2671" w:rsidRPr="00657FAF" w:rsidRDefault="000E2671" w:rsidP="000E2671">
      <w:pPr>
        <w:pStyle w:val="ListParagraph"/>
        <w:numPr>
          <w:ilvl w:val="0"/>
          <w:numId w:val="12"/>
        </w:numPr>
        <w:rPr>
          <w:bCs/>
          <w:i/>
          <w:iCs/>
          <w:sz w:val="22"/>
        </w:rPr>
      </w:pPr>
      <w:r w:rsidRPr="00A2127E">
        <w:rPr>
          <w:bCs/>
          <w:i/>
          <w:iCs/>
          <w:sz w:val="22"/>
        </w:rPr>
        <w:t>word_len</w:t>
      </w:r>
      <w:r>
        <w:rPr>
          <w:bCs/>
          <w:i/>
          <w:iCs/>
          <w:sz w:val="22"/>
        </w:rPr>
        <w:t>:</w:t>
      </w:r>
      <w:r w:rsidRPr="00441639">
        <w:rPr>
          <w:bCs/>
          <w:iCs/>
          <w:sz w:val="22"/>
        </w:rPr>
        <w:t>B</w:t>
      </w:r>
      <w:r>
        <w:rPr>
          <w:bCs/>
          <w:iCs/>
          <w:sz w:val="22"/>
        </w:rPr>
        <w:t>, number of bytes composing an output word.</w:t>
      </w:r>
    </w:p>
    <w:p w:rsidR="00657FAF" w:rsidRPr="000E2671" w:rsidRDefault="00657FAF" w:rsidP="00657FAF">
      <w:pPr>
        <w:pStyle w:val="ListParagraph"/>
        <w:numPr>
          <w:ilvl w:val="0"/>
          <w:numId w:val="12"/>
        </w:numPr>
        <w:rPr>
          <w:bCs/>
          <w:i/>
          <w:iCs/>
          <w:sz w:val="22"/>
        </w:rPr>
      </w:pPr>
      <w:r w:rsidRPr="00657FAF">
        <w:rPr>
          <w:bCs/>
          <w:i/>
          <w:iCs/>
          <w:sz w:val="22"/>
        </w:rPr>
        <w:t>reg_input</w:t>
      </w:r>
      <w:r>
        <w:rPr>
          <w:bCs/>
          <w:i/>
          <w:iCs/>
          <w:sz w:val="22"/>
        </w:rPr>
        <w:t xml:space="preserve">: </w:t>
      </w:r>
      <w:r>
        <w:rPr>
          <w:bCs/>
          <w:iCs/>
          <w:sz w:val="22"/>
        </w:rPr>
        <w:t xml:space="preserve">specifies that the input file containing the original image has each sample coded with 16bits, even though the dynamic range can be smaller than that. If this option is not specified, the compressor assumes that exactly </w:t>
      </w:r>
      <w:r w:rsidRPr="00C838F6">
        <w:rPr>
          <w:bCs/>
          <w:i/>
          <w:iCs/>
          <w:sz w:val="22"/>
        </w:rPr>
        <w:t>dyn_range</w:t>
      </w:r>
      <w:r>
        <w:rPr>
          <w:bCs/>
          <w:iCs/>
          <w:sz w:val="22"/>
        </w:rPr>
        <w:t xml:space="preserve"> bits are used to code each of the uncompressed samples.</w:t>
      </w:r>
    </w:p>
    <w:p w:rsidR="000E2671" w:rsidRPr="000E2671" w:rsidRDefault="000E2671" w:rsidP="000E2671">
      <w:pPr>
        <w:rPr>
          <w:rStyle w:val="SubtleEmphasis"/>
        </w:rPr>
      </w:pPr>
      <w:r w:rsidRPr="000E2671">
        <w:rPr>
          <w:rStyle w:val="SubtleEmphasis"/>
        </w:rPr>
        <w:t>Predictor</w:t>
      </w:r>
    </w:p>
    <w:p w:rsidR="000E2671" w:rsidRDefault="00C838F6" w:rsidP="00667D9A">
      <w:pPr>
        <w:pStyle w:val="ListParagraph"/>
        <w:numPr>
          <w:ilvl w:val="0"/>
          <w:numId w:val="12"/>
        </w:numPr>
        <w:rPr>
          <w:bCs/>
          <w:i/>
          <w:iCs/>
          <w:sz w:val="22"/>
        </w:rPr>
      </w:pPr>
      <w:r>
        <w:rPr>
          <w:bCs/>
          <w:i/>
          <w:iCs/>
          <w:sz w:val="22"/>
        </w:rPr>
        <w:t>signed_sample:</w:t>
      </w:r>
      <w:r>
        <w:rPr>
          <w:bCs/>
          <w:iCs/>
          <w:sz w:val="22"/>
        </w:rPr>
        <w:t xml:space="preserve"> if specified, means that the samples of the i</w:t>
      </w:r>
      <w:r w:rsidR="004137F9">
        <w:rPr>
          <w:bCs/>
          <w:iCs/>
          <w:sz w:val="22"/>
        </w:rPr>
        <w:t>nput image are signed integer n</w:t>
      </w:r>
      <w:r>
        <w:rPr>
          <w:bCs/>
          <w:iCs/>
          <w:sz w:val="22"/>
        </w:rPr>
        <w:t>umbers</w:t>
      </w:r>
    </w:p>
    <w:p w:rsidR="00C838F6" w:rsidRDefault="00C838F6" w:rsidP="00667D9A">
      <w:pPr>
        <w:pStyle w:val="ListParagraph"/>
        <w:numPr>
          <w:ilvl w:val="0"/>
          <w:numId w:val="12"/>
        </w:numPr>
        <w:rPr>
          <w:bCs/>
          <w:i/>
          <w:iCs/>
          <w:sz w:val="22"/>
        </w:rPr>
      </w:pPr>
      <w:r>
        <w:rPr>
          <w:bCs/>
          <w:i/>
          <w:iCs/>
          <w:sz w:val="22"/>
        </w:rPr>
        <w:t xml:space="preserve">pred_bands: </w:t>
      </w:r>
      <w:r>
        <w:rPr>
          <w:bCs/>
          <w:iCs/>
          <w:sz w:val="22"/>
        </w:rPr>
        <w:t>the number of bands used for the prediction</w:t>
      </w:r>
    </w:p>
    <w:p w:rsidR="00C838F6" w:rsidRDefault="00C838F6" w:rsidP="00667D9A">
      <w:pPr>
        <w:pStyle w:val="ListParagraph"/>
        <w:numPr>
          <w:ilvl w:val="0"/>
          <w:numId w:val="12"/>
        </w:numPr>
        <w:rPr>
          <w:bCs/>
          <w:i/>
          <w:iCs/>
          <w:sz w:val="22"/>
        </w:rPr>
      </w:pPr>
      <w:r>
        <w:rPr>
          <w:bCs/>
          <w:i/>
          <w:iCs/>
          <w:sz w:val="22"/>
        </w:rPr>
        <w:t>full:</w:t>
      </w:r>
      <w:r w:rsidR="00245232">
        <w:rPr>
          <w:bCs/>
          <w:i/>
          <w:iCs/>
          <w:sz w:val="22"/>
        </w:rPr>
        <w:t xml:space="preserve"> </w:t>
      </w:r>
      <w:r w:rsidR="00245232">
        <w:rPr>
          <w:bCs/>
          <w:iCs/>
          <w:sz w:val="22"/>
        </w:rPr>
        <w:t>if specified, full prediction mode shall be used</w:t>
      </w:r>
    </w:p>
    <w:p w:rsidR="00C838F6" w:rsidRDefault="00C838F6" w:rsidP="00667D9A">
      <w:pPr>
        <w:pStyle w:val="ListParagraph"/>
        <w:numPr>
          <w:ilvl w:val="0"/>
          <w:numId w:val="12"/>
        </w:numPr>
        <w:rPr>
          <w:bCs/>
          <w:i/>
          <w:iCs/>
          <w:sz w:val="22"/>
        </w:rPr>
      </w:pPr>
      <w:r>
        <w:rPr>
          <w:bCs/>
          <w:i/>
          <w:iCs/>
          <w:sz w:val="22"/>
        </w:rPr>
        <w:t>neighbour_sum:</w:t>
      </w:r>
      <w:r w:rsidR="00245232">
        <w:rPr>
          <w:bCs/>
          <w:iCs/>
          <w:sz w:val="22"/>
        </w:rPr>
        <w:t xml:space="preserve"> if specified, neighbour oriented sum will be used (as opposed to column oriented)</w:t>
      </w:r>
    </w:p>
    <w:p w:rsidR="00C838F6" w:rsidRDefault="00C838F6" w:rsidP="00667D9A">
      <w:pPr>
        <w:pStyle w:val="ListParagraph"/>
        <w:numPr>
          <w:ilvl w:val="0"/>
          <w:numId w:val="12"/>
        </w:numPr>
        <w:rPr>
          <w:bCs/>
          <w:i/>
          <w:iCs/>
          <w:sz w:val="22"/>
        </w:rPr>
      </w:pPr>
      <w:r>
        <w:rPr>
          <w:bCs/>
          <w:i/>
          <w:iCs/>
          <w:sz w:val="22"/>
        </w:rPr>
        <w:t>reg_size:</w:t>
      </w:r>
      <w:r w:rsidR="00245232">
        <w:rPr>
          <w:bCs/>
          <w:iCs/>
          <w:sz w:val="22"/>
        </w:rPr>
        <w:t xml:space="preserve"> register size R</w:t>
      </w:r>
    </w:p>
    <w:p w:rsidR="00C838F6" w:rsidRDefault="00C838F6" w:rsidP="00667D9A">
      <w:pPr>
        <w:pStyle w:val="ListParagraph"/>
        <w:numPr>
          <w:ilvl w:val="0"/>
          <w:numId w:val="12"/>
        </w:numPr>
        <w:rPr>
          <w:bCs/>
          <w:i/>
          <w:iCs/>
          <w:sz w:val="22"/>
        </w:rPr>
      </w:pPr>
      <w:r>
        <w:rPr>
          <w:bCs/>
          <w:i/>
          <w:iCs/>
          <w:sz w:val="22"/>
        </w:rPr>
        <w:t>w_resolution:</w:t>
      </w:r>
      <w:r w:rsidR="00245232">
        <w:rPr>
          <w:bCs/>
          <w:iCs/>
          <w:sz w:val="22"/>
        </w:rPr>
        <w:t xml:space="preserve"> weight component resolution Omega</w:t>
      </w:r>
    </w:p>
    <w:p w:rsidR="00C838F6" w:rsidRDefault="00C838F6" w:rsidP="00667D9A">
      <w:pPr>
        <w:pStyle w:val="ListParagraph"/>
        <w:numPr>
          <w:ilvl w:val="0"/>
          <w:numId w:val="12"/>
        </w:numPr>
        <w:rPr>
          <w:bCs/>
          <w:i/>
          <w:iCs/>
          <w:sz w:val="22"/>
        </w:rPr>
      </w:pPr>
      <w:r>
        <w:rPr>
          <w:bCs/>
          <w:i/>
          <w:iCs/>
          <w:sz w:val="22"/>
        </w:rPr>
        <w:t>w_interval:</w:t>
      </w:r>
      <w:r w:rsidR="00245232">
        <w:rPr>
          <w:bCs/>
          <w:i/>
          <w:iCs/>
          <w:sz w:val="22"/>
        </w:rPr>
        <w:t xml:space="preserve"> </w:t>
      </w:r>
      <w:r w:rsidR="00245232">
        <w:rPr>
          <w:bCs/>
          <w:iCs/>
          <w:sz w:val="22"/>
        </w:rPr>
        <w:t>weight update scaling exponent change interval t_inc</w:t>
      </w:r>
    </w:p>
    <w:p w:rsidR="00C838F6" w:rsidRDefault="00C838F6" w:rsidP="00667D9A">
      <w:pPr>
        <w:pStyle w:val="ListParagraph"/>
        <w:numPr>
          <w:ilvl w:val="0"/>
          <w:numId w:val="12"/>
        </w:numPr>
        <w:rPr>
          <w:bCs/>
          <w:i/>
          <w:iCs/>
          <w:sz w:val="22"/>
        </w:rPr>
      </w:pPr>
      <w:r>
        <w:rPr>
          <w:bCs/>
          <w:i/>
          <w:iCs/>
          <w:sz w:val="22"/>
        </w:rPr>
        <w:t>w_initial:</w:t>
      </w:r>
      <w:r w:rsidR="00245232">
        <w:rPr>
          <w:bCs/>
          <w:iCs/>
          <w:sz w:val="22"/>
        </w:rPr>
        <w:t xml:space="preserve"> weight update scaling exponent initial parameter v_min</w:t>
      </w:r>
    </w:p>
    <w:p w:rsidR="00C838F6" w:rsidRDefault="00C838F6" w:rsidP="00667D9A">
      <w:pPr>
        <w:pStyle w:val="ListParagraph"/>
        <w:numPr>
          <w:ilvl w:val="0"/>
          <w:numId w:val="12"/>
        </w:numPr>
        <w:rPr>
          <w:bCs/>
          <w:i/>
          <w:iCs/>
          <w:sz w:val="22"/>
        </w:rPr>
      </w:pPr>
      <w:r>
        <w:rPr>
          <w:bCs/>
          <w:i/>
          <w:iCs/>
          <w:sz w:val="22"/>
        </w:rPr>
        <w:t>w</w:t>
      </w:r>
      <w:r w:rsidR="00FF11F5">
        <w:rPr>
          <w:bCs/>
          <w:i/>
          <w:iCs/>
          <w:sz w:val="22"/>
        </w:rPr>
        <w:t>_</w:t>
      </w:r>
      <w:r>
        <w:rPr>
          <w:bCs/>
          <w:i/>
          <w:iCs/>
          <w:sz w:val="22"/>
        </w:rPr>
        <w:t>final:</w:t>
      </w:r>
      <w:r w:rsidR="00245232">
        <w:rPr>
          <w:bCs/>
          <w:i/>
          <w:iCs/>
          <w:sz w:val="22"/>
        </w:rPr>
        <w:t xml:space="preserve"> </w:t>
      </w:r>
      <w:r w:rsidR="00245232">
        <w:rPr>
          <w:bCs/>
          <w:iCs/>
          <w:sz w:val="22"/>
        </w:rPr>
        <w:t>weight update scaling exponent final parameter v_max</w:t>
      </w:r>
    </w:p>
    <w:p w:rsidR="00C838F6" w:rsidRDefault="00C838F6" w:rsidP="00667D9A">
      <w:pPr>
        <w:pStyle w:val="ListParagraph"/>
        <w:numPr>
          <w:ilvl w:val="0"/>
          <w:numId w:val="12"/>
        </w:numPr>
        <w:rPr>
          <w:bCs/>
          <w:i/>
          <w:iCs/>
          <w:sz w:val="22"/>
        </w:rPr>
      </w:pPr>
      <w:r>
        <w:rPr>
          <w:bCs/>
          <w:i/>
          <w:iCs/>
          <w:sz w:val="22"/>
        </w:rPr>
        <w:t>w_init_resolution:</w:t>
      </w:r>
      <w:r w:rsidR="00245232">
        <w:rPr>
          <w:bCs/>
          <w:i/>
          <w:iCs/>
          <w:sz w:val="22"/>
        </w:rPr>
        <w:t xml:space="preserve"> </w:t>
      </w:r>
      <w:r w:rsidR="00245232" w:rsidRPr="00245232">
        <w:rPr>
          <w:bCs/>
          <w:iCs/>
          <w:sz w:val="22"/>
        </w:rPr>
        <w:t>weight initialization resolution</w:t>
      </w:r>
      <w:r w:rsidR="00245232">
        <w:rPr>
          <w:bCs/>
          <w:iCs/>
          <w:sz w:val="22"/>
        </w:rPr>
        <w:t xml:space="preserve"> Q</w:t>
      </w:r>
    </w:p>
    <w:p w:rsidR="00C838F6" w:rsidRPr="00C838F6" w:rsidRDefault="00C838F6" w:rsidP="00C838F6">
      <w:pPr>
        <w:pStyle w:val="ListParagraph"/>
        <w:numPr>
          <w:ilvl w:val="0"/>
          <w:numId w:val="12"/>
        </w:numPr>
        <w:rPr>
          <w:bCs/>
          <w:i/>
          <w:iCs/>
          <w:sz w:val="22"/>
        </w:rPr>
      </w:pPr>
      <w:r>
        <w:rPr>
          <w:bCs/>
          <w:i/>
          <w:iCs/>
          <w:sz w:val="22"/>
        </w:rPr>
        <w:t>weight_init_file:</w:t>
      </w:r>
      <w:r w:rsidR="00245232">
        <w:rPr>
          <w:bCs/>
          <w:i/>
          <w:iCs/>
          <w:sz w:val="22"/>
        </w:rPr>
        <w:t xml:space="preserve"> </w:t>
      </w:r>
      <w:r w:rsidR="00245232">
        <w:rPr>
          <w:bCs/>
          <w:iCs/>
          <w:sz w:val="22"/>
        </w:rPr>
        <w:t>file containing the weight initialization table; if not specified, the default weight initialization shall be used.</w:t>
      </w:r>
    </w:p>
    <w:p w:rsidR="000E2671" w:rsidRPr="000E2671" w:rsidRDefault="000E2671" w:rsidP="000E2671">
      <w:pPr>
        <w:rPr>
          <w:rStyle w:val="SubtleEmphasis"/>
        </w:rPr>
      </w:pPr>
      <w:r w:rsidRPr="000E2671">
        <w:rPr>
          <w:rStyle w:val="SubtleEmphasis"/>
        </w:rPr>
        <w:t>Encoder</w:t>
      </w:r>
    </w:p>
    <w:p w:rsidR="00405217" w:rsidRPr="00405217" w:rsidRDefault="00405217" w:rsidP="00405217">
      <w:pPr>
        <w:pStyle w:val="ListParagraph"/>
        <w:numPr>
          <w:ilvl w:val="0"/>
          <w:numId w:val="12"/>
        </w:numPr>
        <w:rPr>
          <w:bCs/>
          <w:i/>
          <w:iCs/>
          <w:sz w:val="22"/>
        </w:rPr>
      </w:pPr>
      <w:r>
        <w:rPr>
          <w:bCs/>
          <w:i/>
          <w:iCs/>
          <w:sz w:val="22"/>
        </w:rPr>
        <w:t>sample_adaptive:</w:t>
      </w:r>
      <w:r>
        <w:rPr>
          <w:bCs/>
          <w:iCs/>
          <w:sz w:val="22"/>
        </w:rPr>
        <w:t xml:space="preserve"> if specified the sample adaptive encoder shall be used as opposed to the block adaptive.</w:t>
      </w:r>
    </w:p>
    <w:p w:rsidR="009966AD" w:rsidRPr="00A2127E" w:rsidRDefault="009966AD" w:rsidP="00A2127E">
      <w:pPr>
        <w:pStyle w:val="ListParagraph"/>
        <w:numPr>
          <w:ilvl w:val="0"/>
          <w:numId w:val="12"/>
        </w:numPr>
        <w:rPr>
          <w:bCs/>
          <w:i/>
          <w:iCs/>
          <w:sz w:val="22"/>
        </w:rPr>
      </w:pPr>
      <w:r w:rsidRPr="00A2127E">
        <w:rPr>
          <w:bCs/>
          <w:i/>
          <w:iCs/>
          <w:sz w:val="22"/>
        </w:rPr>
        <w:t>u_max</w:t>
      </w:r>
      <w:r w:rsidR="00F1011B">
        <w:rPr>
          <w:bCs/>
          <w:i/>
          <w:iCs/>
          <w:sz w:val="22"/>
        </w:rPr>
        <w:t>:</w:t>
      </w:r>
      <w:r w:rsidR="00F1011B">
        <w:rPr>
          <w:bCs/>
          <w:iCs/>
          <w:sz w:val="22"/>
        </w:rPr>
        <w:t xml:space="preserve"> </w:t>
      </w:r>
      <w:r w:rsidR="00405217">
        <w:rPr>
          <w:bCs/>
          <w:iCs/>
          <w:sz w:val="22"/>
        </w:rPr>
        <w:t xml:space="preserve">for the sample adaptive encoder, </w:t>
      </w:r>
      <w:r w:rsidR="00184C1B">
        <w:rPr>
          <w:bCs/>
          <w:iCs/>
          <w:sz w:val="22"/>
        </w:rPr>
        <w:t>unary length limit</w:t>
      </w:r>
      <w:r w:rsidR="00E637A6">
        <w:rPr>
          <w:bCs/>
          <w:iCs/>
          <w:sz w:val="22"/>
        </w:rPr>
        <w:t xml:space="preserve"> (Umax)</w:t>
      </w:r>
    </w:p>
    <w:p w:rsidR="009966AD" w:rsidRPr="00A2127E" w:rsidRDefault="009966AD" w:rsidP="00A2127E">
      <w:pPr>
        <w:pStyle w:val="ListParagraph"/>
        <w:numPr>
          <w:ilvl w:val="0"/>
          <w:numId w:val="12"/>
        </w:numPr>
        <w:rPr>
          <w:bCs/>
          <w:i/>
          <w:iCs/>
          <w:sz w:val="22"/>
        </w:rPr>
      </w:pPr>
      <w:r w:rsidRPr="00A2127E">
        <w:rPr>
          <w:bCs/>
          <w:i/>
          <w:iCs/>
          <w:sz w:val="22"/>
        </w:rPr>
        <w:t>y_star</w:t>
      </w:r>
      <w:r w:rsidR="00E637A6">
        <w:rPr>
          <w:bCs/>
          <w:iCs/>
          <w:sz w:val="22"/>
        </w:rPr>
        <w:t xml:space="preserve">: </w:t>
      </w:r>
      <w:r w:rsidR="00405217">
        <w:rPr>
          <w:bCs/>
          <w:iCs/>
          <w:sz w:val="22"/>
        </w:rPr>
        <w:t xml:space="preserve">for the sample adaptive encoder, </w:t>
      </w:r>
      <w:r w:rsidR="00E637A6">
        <w:rPr>
          <w:bCs/>
          <w:iCs/>
          <w:sz w:val="22"/>
        </w:rPr>
        <w:t>Rescaling Counter Size (gamma*)</w:t>
      </w:r>
    </w:p>
    <w:p w:rsidR="009966AD" w:rsidRPr="00A2127E" w:rsidRDefault="009966AD" w:rsidP="00A2127E">
      <w:pPr>
        <w:pStyle w:val="ListParagraph"/>
        <w:numPr>
          <w:ilvl w:val="0"/>
          <w:numId w:val="12"/>
        </w:numPr>
        <w:rPr>
          <w:bCs/>
          <w:i/>
          <w:iCs/>
          <w:sz w:val="22"/>
        </w:rPr>
      </w:pPr>
      <w:r w:rsidRPr="00A2127E">
        <w:rPr>
          <w:bCs/>
          <w:i/>
          <w:iCs/>
          <w:sz w:val="22"/>
        </w:rPr>
        <w:t>y_0</w:t>
      </w:r>
      <w:r w:rsidR="00E637A6">
        <w:rPr>
          <w:bCs/>
          <w:i/>
          <w:iCs/>
          <w:sz w:val="22"/>
        </w:rPr>
        <w:t xml:space="preserve">: </w:t>
      </w:r>
      <w:r w:rsidR="00405217">
        <w:rPr>
          <w:bCs/>
          <w:iCs/>
          <w:sz w:val="22"/>
        </w:rPr>
        <w:t xml:space="preserve">for the sample adaptive encoder, </w:t>
      </w:r>
      <w:r w:rsidR="00E637A6">
        <w:rPr>
          <w:bCs/>
          <w:iCs/>
          <w:sz w:val="22"/>
        </w:rPr>
        <w:t>Initial Count Exponent (gamma_0)</w:t>
      </w:r>
    </w:p>
    <w:p w:rsidR="009966AD" w:rsidRPr="00A2127E" w:rsidRDefault="009966AD" w:rsidP="00A2127E">
      <w:pPr>
        <w:pStyle w:val="ListParagraph"/>
        <w:numPr>
          <w:ilvl w:val="0"/>
          <w:numId w:val="12"/>
        </w:numPr>
        <w:rPr>
          <w:bCs/>
          <w:i/>
          <w:iCs/>
          <w:sz w:val="22"/>
        </w:rPr>
      </w:pPr>
      <w:r w:rsidRPr="00A2127E">
        <w:rPr>
          <w:bCs/>
          <w:i/>
          <w:iCs/>
          <w:sz w:val="22"/>
        </w:rPr>
        <w:t>k</w:t>
      </w:r>
      <w:r w:rsidR="003F4A6C">
        <w:rPr>
          <w:bCs/>
          <w:i/>
          <w:iCs/>
          <w:sz w:val="22"/>
        </w:rPr>
        <w:t>:</w:t>
      </w:r>
      <w:r w:rsidR="00405217" w:rsidRPr="00405217">
        <w:rPr>
          <w:bCs/>
          <w:iCs/>
          <w:sz w:val="22"/>
        </w:rPr>
        <w:t xml:space="preserve"> </w:t>
      </w:r>
      <w:r w:rsidR="00405217">
        <w:rPr>
          <w:bCs/>
          <w:iCs/>
          <w:sz w:val="22"/>
        </w:rPr>
        <w:t xml:space="preserve">for the sample adaptive encoder, </w:t>
      </w:r>
      <w:r w:rsidR="003F4A6C">
        <w:rPr>
          <w:bCs/>
          <w:i/>
          <w:iCs/>
          <w:sz w:val="22"/>
        </w:rPr>
        <w:t xml:space="preserve"> </w:t>
      </w:r>
      <w:r w:rsidR="003F4A6C">
        <w:rPr>
          <w:bCs/>
          <w:iCs/>
          <w:sz w:val="22"/>
        </w:rPr>
        <w:t>Accumulator Initialization constant</w:t>
      </w:r>
    </w:p>
    <w:p w:rsidR="009966AD" w:rsidRPr="00C838F6" w:rsidRDefault="009966AD" w:rsidP="00A2127E">
      <w:pPr>
        <w:pStyle w:val="ListParagraph"/>
        <w:numPr>
          <w:ilvl w:val="0"/>
          <w:numId w:val="12"/>
        </w:numPr>
        <w:rPr>
          <w:bCs/>
          <w:i/>
          <w:iCs/>
          <w:sz w:val="22"/>
        </w:rPr>
      </w:pPr>
      <w:r w:rsidRPr="00A2127E">
        <w:rPr>
          <w:bCs/>
          <w:i/>
          <w:iCs/>
          <w:sz w:val="22"/>
        </w:rPr>
        <w:t>k_init_file</w:t>
      </w:r>
      <w:r w:rsidR="003F4A6C">
        <w:rPr>
          <w:bCs/>
          <w:i/>
          <w:iCs/>
          <w:sz w:val="22"/>
        </w:rPr>
        <w:t xml:space="preserve">: </w:t>
      </w:r>
      <w:r w:rsidR="00405217">
        <w:rPr>
          <w:bCs/>
          <w:iCs/>
          <w:sz w:val="22"/>
        </w:rPr>
        <w:t xml:space="preserve">for the sample adaptive encoder, </w:t>
      </w:r>
      <w:r w:rsidR="003F4A6C" w:rsidRPr="003F4A6C">
        <w:rPr>
          <w:bCs/>
          <w:iCs/>
          <w:sz w:val="22"/>
        </w:rPr>
        <w:t>F</w:t>
      </w:r>
      <w:r w:rsidR="003F4A6C">
        <w:rPr>
          <w:bCs/>
          <w:iCs/>
          <w:sz w:val="22"/>
        </w:rPr>
        <w:t>ile containing the accumulator initialization table (cannot be specified together with the Accumulator Initialization constant: only one of the two can be used)</w:t>
      </w:r>
    </w:p>
    <w:p w:rsidR="00C838F6" w:rsidRDefault="00C838F6" w:rsidP="00A2127E">
      <w:pPr>
        <w:pStyle w:val="ListParagraph"/>
        <w:numPr>
          <w:ilvl w:val="0"/>
          <w:numId w:val="12"/>
        </w:numPr>
        <w:rPr>
          <w:bCs/>
          <w:i/>
          <w:iCs/>
          <w:sz w:val="22"/>
        </w:rPr>
      </w:pPr>
      <w:r>
        <w:rPr>
          <w:bCs/>
          <w:i/>
          <w:iCs/>
          <w:sz w:val="22"/>
        </w:rPr>
        <w:t>block_size:</w:t>
      </w:r>
      <w:r w:rsidR="00405217">
        <w:rPr>
          <w:bCs/>
          <w:i/>
          <w:iCs/>
          <w:sz w:val="22"/>
        </w:rPr>
        <w:t xml:space="preserve"> </w:t>
      </w:r>
      <w:r w:rsidR="00405217">
        <w:rPr>
          <w:bCs/>
          <w:iCs/>
          <w:sz w:val="22"/>
        </w:rPr>
        <w:t>for the block adaptive encoder, the block size J</w:t>
      </w:r>
    </w:p>
    <w:p w:rsidR="00C838F6" w:rsidRDefault="00C838F6" w:rsidP="00A2127E">
      <w:pPr>
        <w:pStyle w:val="ListParagraph"/>
        <w:numPr>
          <w:ilvl w:val="0"/>
          <w:numId w:val="12"/>
        </w:numPr>
        <w:rPr>
          <w:bCs/>
          <w:i/>
          <w:iCs/>
          <w:sz w:val="22"/>
        </w:rPr>
      </w:pPr>
      <w:r>
        <w:rPr>
          <w:bCs/>
          <w:i/>
          <w:iCs/>
          <w:sz w:val="22"/>
        </w:rPr>
        <w:t>restricted_enc:</w:t>
      </w:r>
      <w:r w:rsidR="00405217">
        <w:rPr>
          <w:bCs/>
          <w:i/>
          <w:iCs/>
          <w:sz w:val="22"/>
        </w:rPr>
        <w:t xml:space="preserve"> </w:t>
      </w:r>
      <w:r w:rsidR="00405217">
        <w:rPr>
          <w:bCs/>
          <w:iCs/>
          <w:sz w:val="22"/>
        </w:rPr>
        <w:t>for the block adaptive encoder, if specified and the dynamic range D is &lt;= 4, the restricted mode will be used</w:t>
      </w:r>
    </w:p>
    <w:p w:rsidR="00C838F6" w:rsidRPr="00A2127E" w:rsidRDefault="00C838F6" w:rsidP="00A2127E">
      <w:pPr>
        <w:pStyle w:val="ListParagraph"/>
        <w:numPr>
          <w:ilvl w:val="0"/>
          <w:numId w:val="12"/>
        </w:numPr>
        <w:rPr>
          <w:bCs/>
          <w:i/>
          <w:iCs/>
          <w:sz w:val="22"/>
        </w:rPr>
      </w:pPr>
      <w:r>
        <w:rPr>
          <w:bCs/>
          <w:i/>
          <w:iCs/>
          <w:sz w:val="22"/>
        </w:rPr>
        <w:t>ref_interval:</w:t>
      </w:r>
      <w:r w:rsidR="00405217">
        <w:rPr>
          <w:bCs/>
          <w:i/>
          <w:iCs/>
          <w:sz w:val="22"/>
        </w:rPr>
        <w:t xml:space="preserve"> </w:t>
      </w:r>
      <w:r w:rsidR="00405217">
        <w:rPr>
          <w:bCs/>
          <w:iCs/>
          <w:sz w:val="22"/>
        </w:rPr>
        <w:t>for the block adaptive encoder, the reference sample interval r</w:t>
      </w:r>
    </w:p>
    <w:p w:rsidR="009966AD" w:rsidRDefault="009966AD" w:rsidP="004A6B46">
      <w:pPr>
        <w:rPr>
          <w:sz w:val="22"/>
        </w:rPr>
      </w:pPr>
    </w:p>
    <w:p w:rsidR="0085484E" w:rsidRDefault="0085484E" w:rsidP="00FA1C3C">
      <w:pPr>
        <w:jc w:val="both"/>
        <w:rPr>
          <w:sz w:val="22"/>
        </w:rPr>
      </w:pPr>
      <w:r>
        <w:rPr>
          <w:sz w:val="22"/>
        </w:rPr>
        <w:t xml:space="preserve">The accumulator initialization table and the weight initialization table </w:t>
      </w:r>
      <w:r w:rsidRPr="0085484E">
        <w:rPr>
          <w:sz w:val="22"/>
        </w:rPr>
        <w:t xml:space="preserve">simply consists of a text </w:t>
      </w:r>
      <w:r w:rsidR="00421B06">
        <w:rPr>
          <w:sz w:val="22"/>
        </w:rPr>
        <w:t>file with a number on each line; the weights initialization table has</w:t>
      </w:r>
      <w:r>
        <w:rPr>
          <w:sz w:val="22"/>
        </w:rPr>
        <w:t xml:space="preserve"> </w:t>
      </w:r>
      <w:r w:rsidRPr="0085484E">
        <w:rPr>
          <w:sz w:val="22"/>
        </w:rPr>
        <w:t xml:space="preserve">an empty line every Cz values (i.e. </w:t>
      </w:r>
      <w:r w:rsidRPr="0085484E">
        <w:rPr>
          <w:sz w:val="22"/>
        </w:rPr>
        <w:lastRenderedPageBreak/>
        <w:t>every time we move to the</w:t>
      </w:r>
      <w:r>
        <w:rPr>
          <w:sz w:val="22"/>
        </w:rPr>
        <w:t xml:space="preserve"> </w:t>
      </w:r>
      <w:r w:rsidRPr="0085484E">
        <w:rPr>
          <w:sz w:val="22"/>
        </w:rPr>
        <w:t>successive band)</w:t>
      </w:r>
      <w:r>
        <w:rPr>
          <w:sz w:val="22"/>
        </w:rPr>
        <w:t>.</w:t>
      </w:r>
      <w:r w:rsidR="00E25A37">
        <w:rPr>
          <w:sz w:val="22"/>
        </w:rPr>
        <w:t xml:space="preserve"> Also note that the </w:t>
      </w:r>
      <w:r w:rsidR="00B3178F">
        <w:rPr>
          <w:sz w:val="22"/>
        </w:rPr>
        <w:t xml:space="preserve">weight </w:t>
      </w:r>
      <w:r w:rsidR="00E25A37">
        <w:rPr>
          <w:sz w:val="22"/>
        </w:rPr>
        <w:t>initialization table has a constant number of values for each band, even though, of course, they are not used for the first bands; the values assigned to these non-used weights are non-important.</w:t>
      </w:r>
    </w:p>
    <w:p w:rsidR="00A11A74" w:rsidRDefault="00A11A74" w:rsidP="00FA1C3C">
      <w:pPr>
        <w:jc w:val="both"/>
        <w:rPr>
          <w:sz w:val="22"/>
        </w:rPr>
      </w:pPr>
    </w:p>
    <w:p w:rsidR="00A11A74" w:rsidRDefault="00A11A74" w:rsidP="00A11A74">
      <w:pPr>
        <w:rPr>
          <w:rStyle w:val="IntenseEmphasis"/>
        </w:rPr>
      </w:pPr>
      <w:r>
        <w:rPr>
          <w:rStyle w:val="IntenseEmphasis"/>
        </w:rPr>
        <w:t>Decompressor</w:t>
      </w:r>
      <w:r>
        <w:rPr>
          <w:rStyle w:val="IntenseEmphasis"/>
        </w:rPr>
        <w:t xml:space="preserve"> - </w:t>
      </w:r>
      <w:r w:rsidRPr="009966AD">
        <w:rPr>
          <w:rStyle w:val="IntenseEmphasis"/>
        </w:rPr>
        <w:t>Command Line options:</w:t>
      </w:r>
    </w:p>
    <w:p w:rsidR="00142911" w:rsidRPr="00142911" w:rsidRDefault="00142911" w:rsidP="00142911">
      <w:pPr>
        <w:pStyle w:val="ListParagraph"/>
        <w:numPr>
          <w:ilvl w:val="0"/>
          <w:numId w:val="16"/>
        </w:numPr>
        <w:jc w:val="both"/>
        <w:rPr>
          <w:i/>
          <w:sz w:val="22"/>
        </w:rPr>
      </w:pPr>
      <w:r w:rsidRPr="00142911">
        <w:rPr>
          <w:i/>
          <w:sz w:val="22"/>
        </w:rPr>
        <w:t>input</w:t>
      </w:r>
      <w:r>
        <w:rPr>
          <w:i/>
          <w:sz w:val="22"/>
        </w:rPr>
        <w:t>:</w:t>
      </w:r>
      <w:r w:rsidR="00664737">
        <w:rPr>
          <w:i/>
          <w:sz w:val="22"/>
        </w:rPr>
        <w:t xml:space="preserve"> </w:t>
      </w:r>
      <w:r w:rsidR="00664737">
        <w:rPr>
          <w:sz w:val="22"/>
        </w:rPr>
        <w:t xml:space="preserve">the path to the </w:t>
      </w:r>
      <w:r w:rsidR="00CA6887">
        <w:rPr>
          <w:sz w:val="22"/>
        </w:rPr>
        <w:t>compressed file</w:t>
      </w:r>
    </w:p>
    <w:p w:rsidR="00142911" w:rsidRPr="00142911" w:rsidRDefault="00142911" w:rsidP="00142911">
      <w:pPr>
        <w:pStyle w:val="ListParagraph"/>
        <w:numPr>
          <w:ilvl w:val="0"/>
          <w:numId w:val="16"/>
        </w:numPr>
        <w:jc w:val="both"/>
        <w:rPr>
          <w:i/>
          <w:sz w:val="22"/>
        </w:rPr>
      </w:pPr>
      <w:r w:rsidRPr="00142911">
        <w:rPr>
          <w:i/>
          <w:sz w:val="22"/>
        </w:rPr>
        <w:t>output</w:t>
      </w:r>
      <w:r>
        <w:rPr>
          <w:i/>
          <w:sz w:val="22"/>
        </w:rPr>
        <w:t>:</w:t>
      </w:r>
      <w:r w:rsidR="00CA6887">
        <w:rPr>
          <w:i/>
          <w:sz w:val="22"/>
        </w:rPr>
        <w:t xml:space="preserve"> </w:t>
      </w:r>
      <w:r w:rsidR="00CA6887">
        <w:rPr>
          <w:sz w:val="22"/>
        </w:rPr>
        <w:t>the path to the uncompressed file to be created</w:t>
      </w:r>
    </w:p>
    <w:p w:rsidR="008108AE" w:rsidRPr="00667D9A" w:rsidRDefault="008108AE" w:rsidP="008108AE">
      <w:pPr>
        <w:pStyle w:val="ListParagraph"/>
        <w:numPr>
          <w:ilvl w:val="0"/>
          <w:numId w:val="16"/>
        </w:numPr>
        <w:rPr>
          <w:bCs/>
          <w:i/>
          <w:iCs/>
          <w:sz w:val="22"/>
        </w:rPr>
      </w:pPr>
      <w:r w:rsidRPr="00A2127E">
        <w:rPr>
          <w:bCs/>
          <w:i/>
          <w:iCs/>
          <w:sz w:val="22"/>
        </w:rPr>
        <w:t>out_format</w:t>
      </w:r>
      <w:r>
        <w:rPr>
          <w:bCs/>
          <w:i/>
          <w:iCs/>
          <w:sz w:val="22"/>
        </w:rPr>
        <w:t xml:space="preserve">: </w:t>
      </w:r>
      <w:r>
        <w:rPr>
          <w:bCs/>
          <w:iCs/>
          <w:sz w:val="22"/>
        </w:rPr>
        <w:t>format (BSQ or BI) with which the samples shall be arranged in the output file</w:t>
      </w:r>
    </w:p>
    <w:p w:rsidR="008108AE" w:rsidRPr="000E2671" w:rsidRDefault="008108AE" w:rsidP="008108AE">
      <w:pPr>
        <w:pStyle w:val="ListParagraph"/>
        <w:numPr>
          <w:ilvl w:val="0"/>
          <w:numId w:val="16"/>
        </w:numPr>
        <w:rPr>
          <w:bCs/>
          <w:i/>
          <w:iCs/>
          <w:sz w:val="22"/>
        </w:rPr>
      </w:pPr>
      <w:r w:rsidRPr="00A2127E">
        <w:rPr>
          <w:bCs/>
          <w:i/>
          <w:iCs/>
          <w:sz w:val="22"/>
        </w:rPr>
        <w:t>out_depth</w:t>
      </w:r>
      <w:r>
        <w:rPr>
          <w:bCs/>
          <w:i/>
          <w:iCs/>
          <w:sz w:val="22"/>
        </w:rPr>
        <w:t xml:space="preserve">: </w:t>
      </w:r>
      <w:r w:rsidRPr="007D5988">
        <w:rPr>
          <w:bCs/>
          <w:iCs/>
          <w:sz w:val="22"/>
        </w:rPr>
        <w:t>co</w:t>
      </w:r>
      <w:r>
        <w:rPr>
          <w:bCs/>
          <w:iCs/>
          <w:sz w:val="22"/>
        </w:rPr>
        <w:t>nsidered just for the output BI format, interleaving depth</w:t>
      </w:r>
    </w:p>
    <w:p w:rsidR="00A11A74" w:rsidRPr="00142911" w:rsidRDefault="00142911" w:rsidP="00142911">
      <w:pPr>
        <w:pStyle w:val="ListParagraph"/>
        <w:numPr>
          <w:ilvl w:val="0"/>
          <w:numId w:val="16"/>
        </w:numPr>
        <w:jc w:val="both"/>
        <w:rPr>
          <w:i/>
          <w:sz w:val="22"/>
        </w:rPr>
      </w:pPr>
      <w:r w:rsidRPr="00142911">
        <w:rPr>
          <w:i/>
          <w:sz w:val="22"/>
        </w:rPr>
        <w:t>out_byte_ordering</w:t>
      </w:r>
      <w:r>
        <w:rPr>
          <w:i/>
          <w:sz w:val="22"/>
        </w:rPr>
        <w:t xml:space="preserve">: </w:t>
      </w:r>
      <w:r w:rsidR="00447ACB">
        <w:rPr>
          <w:bCs/>
          <w:iCs/>
          <w:sz w:val="22"/>
        </w:rPr>
        <w:t xml:space="preserve">LITTLE|BIG: byte ordering for the </w:t>
      </w:r>
      <w:r w:rsidR="00447ACB">
        <w:rPr>
          <w:bCs/>
          <w:iCs/>
          <w:sz w:val="22"/>
        </w:rPr>
        <w:t>output</w:t>
      </w:r>
      <w:bookmarkStart w:id="0" w:name="_GoBack"/>
      <w:bookmarkEnd w:id="0"/>
      <w:r w:rsidR="00447ACB">
        <w:rPr>
          <w:bCs/>
          <w:iCs/>
          <w:sz w:val="22"/>
        </w:rPr>
        <w:t xml:space="preserve"> uncompressed file</w:t>
      </w:r>
    </w:p>
    <w:p w:rsidR="0085484E" w:rsidRDefault="0085484E" w:rsidP="004A6B46">
      <w:pPr>
        <w:rPr>
          <w:sz w:val="22"/>
        </w:rPr>
      </w:pPr>
    </w:p>
    <w:p w:rsidR="007F73B9" w:rsidRDefault="007F73B9" w:rsidP="007F73B9">
      <w:pPr>
        <w:rPr>
          <w:rStyle w:val="IntenseEmphasis"/>
        </w:rPr>
      </w:pPr>
      <w:r w:rsidRPr="007F73B9">
        <w:rPr>
          <w:rStyle w:val="IntenseEmphasis"/>
        </w:rPr>
        <w:t>Testing</w:t>
      </w:r>
      <w:r>
        <w:rPr>
          <w:rStyle w:val="IntenseEmphasis"/>
        </w:rPr>
        <w:t xml:space="preserve"> </w:t>
      </w:r>
    </w:p>
    <w:p w:rsidR="007F73B9" w:rsidRDefault="007F73B9" w:rsidP="007F73B9">
      <w:pPr>
        <w:rPr>
          <w:sz w:val="22"/>
        </w:rPr>
      </w:pPr>
    </w:p>
    <w:p w:rsidR="007F73B9" w:rsidRDefault="007F73B9" w:rsidP="007A6EE3">
      <w:pPr>
        <w:jc w:val="both"/>
        <w:rPr>
          <w:sz w:val="22"/>
        </w:rPr>
      </w:pPr>
      <w:r>
        <w:rPr>
          <w:sz w:val="22"/>
        </w:rPr>
        <w:t xml:space="preserve">The following command line options are used to cross-check the results produced by NASA on the </w:t>
      </w:r>
      <w:r w:rsidR="00EE55EB">
        <w:rPr>
          <w:sz w:val="22"/>
        </w:rPr>
        <w:t xml:space="preserve">artificial </w:t>
      </w:r>
      <w:r w:rsidRPr="007F73B9">
        <w:rPr>
          <w:sz w:val="22"/>
        </w:rPr>
        <w:t>Test Pattern Image</w:t>
      </w:r>
      <w:r w:rsidR="007A6EE3">
        <w:rPr>
          <w:sz w:val="22"/>
        </w:rPr>
        <w:t>s provided</w:t>
      </w:r>
      <w:r>
        <w:rPr>
          <w:sz w:val="22"/>
        </w:rPr>
        <w:t>:</w:t>
      </w:r>
    </w:p>
    <w:p w:rsidR="00A938F4" w:rsidRDefault="00A938F4" w:rsidP="007A6EE3">
      <w:pPr>
        <w:jc w:val="both"/>
        <w:rPr>
          <w:sz w:val="22"/>
        </w:rPr>
      </w:pPr>
    </w:p>
    <w:p w:rsidR="007F73B9" w:rsidRDefault="007A6EE3" w:rsidP="007A6EE3">
      <w:pPr>
        <w:pStyle w:val="ListParagraph"/>
        <w:numPr>
          <w:ilvl w:val="0"/>
          <w:numId w:val="13"/>
        </w:numPr>
        <w:jc w:val="both"/>
        <w:rPr>
          <w:sz w:val="22"/>
        </w:rPr>
      </w:pPr>
      <w:r w:rsidRPr="007A6EE3">
        <w:rPr>
          <w:sz w:val="22"/>
        </w:rPr>
        <w:t>sample-adaptive coding, output word size B=8 bytes,</w:t>
      </w:r>
      <w:r>
        <w:rPr>
          <w:sz w:val="22"/>
        </w:rPr>
        <w:t xml:space="preserve"> </w:t>
      </w:r>
      <w:r w:rsidRPr="007A6EE3">
        <w:rPr>
          <w:sz w:val="22"/>
        </w:rPr>
        <w:t>band interleaving with interleave depth M=7</w:t>
      </w:r>
      <w:r>
        <w:rPr>
          <w:sz w:val="22"/>
        </w:rPr>
        <w:t xml:space="preserve">, </w:t>
      </w:r>
      <w:r w:rsidR="00E73E4B">
        <w:rPr>
          <w:sz w:val="22"/>
        </w:rPr>
        <w:t xml:space="preserve">register size R=32, weight resolution Omega=14, </w:t>
      </w:r>
      <w:r w:rsidRPr="007A6EE3">
        <w:rPr>
          <w:sz w:val="22"/>
        </w:rPr>
        <w:t>compressed image file "testptn_O14R32_gpo2.fl"</w:t>
      </w:r>
      <w:r w:rsidR="005A5BB8">
        <w:rPr>
          <w:sz w:val="22"/>
        </w:rPr>
        <w:t>.</w:t>
      </w:r>
    </w:p>
    <w:p w:rsidR="005A5BB8" w:rsidRDefault="005A5BB8" w:rsidP="005A5BB8">
      <w:pPr>
        <w:pStyle w:val="ListParagraph"/>
        <w:jc w:val="both"/>
        <w:rPr>
          <w:sz w:val="22"/>
        </w:rPr>
      </w:pPr>
    </w:p>
    <w:p w:rsidR="00F13C9E" w:rsidRDefault="00F13C9E" w:rsidP="00665EE1">
      <w:pPr>
        <w:pStyle w:val="ListParagraph"/>
        <w:rPr>
          <w:i/>
          <w:sz w:val="22"/>
        </w:rPr>
      </w:pPr>
      <w:r>
        <w:rPr>
          <w:i/>
          <w:sz w:val="22"/>
        </w:rPr>
        <w:t>./</w:t>
      </w:r>
      <w:r w:rsidR="005A5BB8">
        <w:rPr>
          <w:i/>
          <w:sz w:val="22"/>
        </w:rPr>
        <w:t>compressor</w:t>
      </w:r>
      <w:r>
        <w:rPr>
          <w:i/>
          <w:sz w:val="22"/>
        </w:rPr>
        <w:t xml:space="preserve"> --input </w:t>
      </w:r>
      <w:r w:rsidR="005A5BB8" w:rsidRPr="005A5BB8">
        <w:rPr>
          <w:i/>
          <w:sz w:val="22"/>
        </w:rPr>
        <w:t xml:space="preserve">testptn_w100h36b17_16u.bip </w:t>
      </w:r>
      <w:r>
        <w:rPr>
          <w:i/>
          <w:sz w:val="22"/>
        </w:rPr>
        <w:t xml:space="preserve">--output </w:t>
      </w:r>
      <w:r w:rsidRPr="00F13C9E">
        <w:rPr>
          <w:i/>
          <w:sz w:val="22"/>
        </w:rPr>
        <w:t>testptn_O14R32_gpo2</w:t>
      </w:r>
      <w:r>
        <w:rPr>
          <w:i/>
          <w:sz w:val="22"/>
        </w:rPr>
        <w:t>_esa</w:t>
      </w:r>
      <w:r w:rsidRPr="00F13C9E">
        <w:rPr>
          <w:i/>
          <w:sz w:val="22"/>
        </w:rPr>
        <w:t>.fl</w:t>
      </w:r>
      <w:r>
        <w:rPr>
          <w:i/>
          <w:sz w:val="22"/>
        </w:rPr>
        <w:t xml:space="preserve"> </w:t>
      </w:r>
      <w:r w:rsidR="002E21A9">
        <w:rPr>
          <w:i/>
          <w:sz w:val="22"/>
        </w:rPr>
        <w:t>--</w:t>
      </w:r>
      <w:r>
        <w:rPr>
          <w:i/>
          <w:sz w:val="22"/>
        </w:rPr>
        <w:t xml:space="preserve">rows </w:t>
      </w:r>
      <w:r w:rsidR="00764AD4">
        <w:rPr>
          <w:i/>
          <w:sz w:val="22"/>
        </w:rPr>
        <w:t>36</w:t>
      </w:r>
      <w:r>
        <w:rPr>
          <w:i/>
          <w:sz w:val="22"/>
        </w:rPr>
        <w:t xml:space="preserve"> </w:t>
      </w:r>
      <w:r w:rsidR="002E21A9">
        <w:rPr>
          <w:i/>
          <w:sz w:val="22"/>
        </w:rPr>
        <w:t>--</w:t>
      </w:r>
      <w:r>
        <w:rPr>
          <w:i/>
          <w:sz w:val="22"/>
        </w:rPr>
        <w:t xml:space="preserve">columns </w:t>
      </w:r>
      <w:r w:rsidR="00764AD4">
        <w:rPr>
          <w:i/>
          <w:sz w:val="22"/>
        </w:rPr>
        <w:t>100</w:t>
      </w:r>
      <w:r>
        <w:rPr>
          <w:i/>
          <w:sz w:val="22"/>
        </w:rPr>
        <w:t xml:space="preserve"> </w:t>
      </w:r>
      <w:r w:rsidR="002E21A9">
        <w:rPr>
          <w:i/>
          <w:sz w:val="22"/>
        </w:rPr>
        <w:t>--</w:t>
      </w:r>
      <w:r>
        <w:rPr>
          <w:i/>
          <w:sz w:val="22"/>
        </w:rPr>
        <w:t xml:space="preserve">bands 17 </w:t>
      </w:r>
      <w:r w:rsidR="002E21A9">
        <w:rPr>
          <w:i/>
          <w:sz w:val="22"/>
        </w:rPr>
        <w:t>--</w:t>
      </w:r>
      <w:r>
        <w:rPr>
          <w:i/>
          <w:sz w:val="22"/>
        </w:rPr>
        <w:t xml:space="preserve">in_format BI </w:t>
      </w:r>
      <w:r w:rsidR="002E21A9">
        <w:rPr>
          <w:i/>
          <w:sz w:val="22"/>
        </w:rPr>
        <w:t>--</w:t>
      </w:r>
      <w:r>
        <w:rPr>
          <w:i/>
          <w:sz w:val="22"/>
        </w:rPr>
        <w:t>in_</w:t>
      </w:r>
      <w:r w:rsidR="00434F2C">
        <w:rPr>
          <w:i/>
          <w:sz w:val="22"/>
        </w:rPr>
        <w:t xml:space="preserve">depth 17 </w:t>
      </w:r>
      <w:r w:rsidR="002E21A9">
        <w:rPr>
          <w:i/>
          <w:sz w:val="22"/>
        </w:rPr>
        <w:t>--</w:t>
      </w:r>
      <w:r w:rsidR="00E73E4B" w:rsidRPr="00C838F6">
        <w:rPr>
          <w:bCs/>
          <w:i/>
          <w:iCs/>
          <w:sz w:val="22"/>
        </w:rPr>
        <w:t>dyn_range</w:t>
      </w:r>
      <w:r w:rsidR="00434F2C">
        <w:rPr>
          <w:i/>
          <w:sz w:val="22"/>
        </w:rPr>
        <w:t xml:space="preserve"> 16 </w:t>
      </w:r>
      <w:r w:rsidR="00F14007">
        <w:rPr>
          <w:i/>
          <w:sz w:val="22"/>
        </w:rPr>
        <w:t>--</w:t>
      </w:r>
      <w:r w:rsidR="00434F2C">
        <w:rPr>
          <w:i/>
          <w:sz w:val="22"/>
        </w:rPr>
        <w:t xml:space="preserve">word_len 8 </w:t>
      </w:r>
      <w:r w:rsidR="002E21A9">
        <w:rPr>
          <w:i/>
          <w:sz w:val="22"/>
        </w:rPr>
        <w:t>--</w:t>
      </w:r>
      <w:r w:rsidR="00434F2C">
        <w:rPr>
          <w:i/>
          <w:sz w:val="22"/>
        </w:rPr>
        <w:t xml:space="preserve">out_format BI </w:t>
      </w:r>
      <w:r w:rsidR="002E21A9">
        <w:rPr>
          <w:i/>
          <w:sz w:val="22"/>
        </w:rPr>
        <w:t>--</w:t>
      </w:r>
      <w:r w:rsidR="00434F2C">
        <w:rPr>
          <w:i/>
          <w:sz w:val="22"/>
        </w:rPr>
        <w:t>out_depth 7</w:t>
      </w:r>
      <w:r w:rsidR="00F14007">
        <w:rPr>
          <w:i/>
          <w:sz w:val="22"/>
        </w:rPr>
        <w:t xml:space="preserve"> --</w:t>
      </w:r>
      <w:r w:rsidR="00E73E4B">
        <w:rPr>
          <w:bCs/>
          <w:i/>
          <w:iCs/>
          <w:sz w:val="22"/>
        </w:rPr>
        <w:t>sample_adaptive</w:t>
      </w:r>
      <w:r w:rsidR="00434F2C">
        <w:rPr>
          <w:i/>
          <w:sz w:val="22"/>
        </w:rPr>
        <w:t xml:space="preserve"> </w:t>
      </w:r>
      <w:r w:rsidR="00E73E4B">
        <w:rPr>
          <w:i/>
          <w:sz w:val="22"/>
        </w:rPr>
        <w:t xml:space="preserve"> </w:t>
      </w:r>
      <w:r w:rsidR="002E21A9">
        <w:rPr>
          <w:i/>
          <w:sz w:val="22"/>
        </w:rPr>
        <w:t>--</w:t>
      </w:r>
      <w:r w:rsidR="00434F2C">
        <w:rPr>
          <w:i/>
          <w:sz w:val="22"/>
        </w:rPr>
        <w:t xml:space="preserve">u_max 18 </w:t>
      </w:r>
      <w:r w:rsidR="002E21A9">
        <w:rPr>
          <w:i/>
          <w:sz w:val="22"/>
        </w:rPr>
        <w:t>--</w:t>
      </w:r>
      <w:r w:rsidR="00434F2C">
        <w:rPr>
          <w:i/>
          <w:sz w:val="22"/>
        </w:rPr>
        <w:t xml:space="preserve">y_star 6 </w:t>
      </w:r>
      <w:r w:rsidR="002E21A9">
        <w:rPr>
          <w:i/>
          <w:sz w:val="22"/>
        </w:rPr>
        <w:t>--</w:t>
      </w:r>
      <w:r w:rsidR="00434F2C">
        <w:rPr>
          <w:i/>
          <w:sz w:val="22"/>
        </w:rPr>
        <w:t xml:space="preserve">y_0 </w:t>
      </w:r>
      <w:r w:rsidR="0075615E">
        <w:rPr>
          <w:i/>
          <w:sz w:val="22"/>
        </w:rPr>
        <w:t xml:space="preserve">1 </w:t>
      </w:r>
      <w:r w:rsidR="00434F2C">
        <w:rPr>
          <w:i/>
          <w:sz w:val="22"/>
        </w:rPr>
        <w:t xml:space="preserve"> </w:t>
      </w:r>
      <w:r w:rsidR="002E21A9">
        <w:rPr>
          <w:i/>
          <w:sz w:val="22"/>
        </w:rPr>
        <w:t>--</w:t>
      </w:r>
      <w:r w:rsidR="00434F2C">
        <w:rPr>
          <w:i/>
          <w:sz w:val="22"/>
        </w:rPr>
        <w:t>k 7</w:t>
      </w:r>
      <w:r w:rsidR="00E73E4B">
        <w:rPr>
          <w:i/>
          <w:sz w:val="22"/>
        </w:rPr>
        <w:t xml:space="preserve"> --</w:t>
      </w:r>
      <w:r w:rsidR="00E73E4B">
        <w:rPr>
          <w:bCs/>
          <w:i/>
          <w:iCs/>
          <w:sz w:val="22"/>
        </w:rPr>
        <w:t xml:space="preserve">pred_bands 15 </w:t>
      </w:r>
      <w:r w:rsidR="00F14007">
        <w:rPr>
          <w:bCs/>
          <w:i/>
          <w:iCs/>
          <w:sz w:val="22"/>
        </w:rPr>
        <w:t>--</w:t>
      </w:r>
      <w:r w:rsidR="00E73E4B">
        <w:rPr>
          <w:bCs/>
          <w:i/>
          <w:iCs/>
          <w:sz w:val="22"/>
        </w:rPr>
        <w:t>full --reg_size 32 --w_resolution 14</w:t>
      </w:r>
      <w:r w:rsidR="00B2061F">
        <w:rPr>
          <w:bCs/>
          <w:i/>
          <w:iCs/>
          <w:sz w:val="22"/>
        </w:rPr>
        <w:t xml:space="preserve"> --w_interval </w:t>
      </w:r>
      <w:r w:rsidR="001B4A96">
        <w:rPr>
          <w:bCs/>
          <w:i/>
          <w:iCs/>
          <w:sz w:val="22"/>
        </w:rPr>
        <w:t xml:space="preserve">32 </w:t>
      </w:r>
      <w:r w:rsidR="00B2061F">
        <w:rPr>
          <w:bCs/>
          <w:i/>
          <w:iCs/>
          <w:sz w:val="22"/>
        </w:rPr>
        <w:t xml:space="preserve">--w_initial </w:t>
      </w:r>
      <w:r w:rsidR="001E7621">
        <w:rPr>
          <w:bCs/>
          <w:i/>
          <w:iCs/>
          <w:sz w:val="22"/>
        </w:rPr>
        <w:t xml:space="preserve">-6 </w:t>
      </w:r>
      <w:r w:rsidR="00B2061F">
        <w:rPr>
          <w:bCs/>
          <w:i/>
          <w:iCs/>
          <w:sz w:val="22"/>
        </w:rPr>
        <w:t>--w_final</w:t>
      </w:r>
      <w:r w:rsidR="001E7621">
        <w:rPr>
          <w:bCs/>
          <w:i/>
          <w:iCs/>
          <w:sz w:val="22"/>
        </w:rPr>
        <w:t xml:space="preserve"> -6</w:t>
      </w:r>
    </w:p>
    <w:p w:rsidR="005A5BB8" w:rsidRPr="00F13C9E" w:rsidRDefault="005A5BB8" w:rsidP="00665EE1">
      <w:pPr>
        <w:pStyle w:val="ListParagraph"/>
        <w:rPr>
          <w:i/>
          <w:sz w:val="22"/>
        </w:rPr>
      </w:pPr>
    </w:p>
    <w:p w:rsidR="0014691B" w:rsidRDefault="0014691B" w:rsidP="0014691B">
      <w:pPr>
        <w:pStyle w:val="ListParagraph"/>
        <w:numPr>
          <w:ilvl w:val="0"/>
          <w:numId w:val="13"/>
        </w:numPr>
        <w:jc w:val="both"/>
        <w:rPr>
          <w:sz w:val="22"/>
        </w:rPr>
      </w:pPr>
      <w:r w:rsidRPr="007A6EE3">
        <w:rPr>
          <w:sz w:val="22"/>
        </w:rPr>
        <w:t>sample-adaptive coding, output word size B=</w:t>
      </w:r>
      <w:r w:rsidR="00132271">
        <w:rPr>
          <w:sz w:val="22"/>
        </w:rPr>
        <w:t>7</w:t>
      </w:r>
      <w:r w:rsidRPr="007A6EE3">
        <w:rPr>
          <w:sz w:val="22"/>
        </w:rPr>
        <w:t xml:space="preserve"> bytes,</w:t>
      </w:r>
      <w:r>
        <w:rPr>
          <w:sz w:val="22"/>
        </w:rPr>
        <w:t xml:space="preserve"> </w:t>
      </w:r>
      <w:r w:rsidRPr="007A6EE3">
        <w:rPr>
          <w:sz w:val="22"/>
        </w:rPr>
        <w:t>band interleaving with interleave depth M=</w:t>
      </w:r>
      <w:r w:rsidR="00132271">
        <w:rPr>
          <w:sz w:val="22"/>
        </w:rPr>
        <w:t>5</w:t>
      </w:r>
      <w:r>
        <w:rPr>
          <w:sz w:val="22"/>
        </w:rPr>
        <w:t xml:space="preserve">, </w:t>
      </w:r>
      <w:r w:rsidR="00DE2614">
        <w:rPr>
          <w:sz w:val="22"/>
        </w:rPr>
        <w:t xml:space="preserve">, register size R=37, weight resolution Omega=19, </w:t>
      </w:r>
      <w:r w:rsidRPr="007A6EE3">
        <w:rPr>
          <w:sz w:val="22"/>
        </w:rPr>
        <w:t>compressed image file "testptn_O1</w:t>
      </w:r>
      <w:r w:rsidR="00132271">
        <w:rPr>
          <w:sz w:val="22"/>
        </w:rPr>
        <w:t>9</w:t>
      </w:r>
      <w:r w:rsidRPr="007A6EE3">
        <w:rPr>
          <w:sz w:val="22"/>
        </w:rPr>
        <w:t>R3</w:t>
      </w:r>
      <w:r w:rsidR="00132271">
        <w:rPr>
          <w:sz w:val="22"/>
        </w:rPr>
        <w:t>7</w:t>
      </w:r>
      <w:r w:rsidRPr="007A6EE3">
        <w:rPr>
          <w:sz w:val="22"/>
        </w:rPr>
        <w:t>_gpo2.fl"</w:t>
      </w:r>
      <w:r w:rsidR="005A5BB8">
        <w:rPr>
          <w:sz w:val="22"/>
        </w:rPr>
        <w:t>.</w:t>
      </w:r>
    </w:p>
    <w:p w:rsidR="005A5BB8" w:rsidRDefault="005A5BB8" w:rsidP="005A5BB8">
      <w:pPr>
        <w:pStyle w:val="ListParagraph"/>
        <w:jc w:val="both"/>
        <w:rPr>
          <w:sz w:val="22"/>
        </w:rPr>
      </w:pPr>
    </w:p>
    <w:p w:rsidR="00B2061F" w:rsidRDefault="0014691B" w:rsidP="00B2061F">
      <w:pPr>
        <w:pStyle w:val="ListParagraph"/>
        <w:rPr>
          <w:i/>
          <w:sz w:val="22"/>
        </w:rPr>
      </w:pPr>
      <w:r>
        <w:rPr>
          <w:i/>
          <w:sz w:val="22"/>
        </w:rPr>
        <w:t>./</w:t>
      </w:r>
      <w:r w:rsidR="005A5BB8">
        <w:rPr>
          <w:i/>
          <w:sz w:val="22"/>
        </w:rPr>
        <w:t>compressor</w:t>
      </w:r>
      <w:r>
        <w:rPr>
          <w:i/>
          <w:sz w:val="22"/>
        </w:rPr>
        <w:t xml:space="preserve"> --input </w:t>
      </w:r>
      <w:r w:rsidR="005A5BB8" w:rsidRPr="005A5BB8">
        <w:rPr>
          <w:i/>
          <w:sz w:val="22"/>
        </w:rPr>
        <w:t>testptn_w100h36b17_16u.bip</w:t>
      </w:r>
      <w:r>
        <w:rPr>
          <w:i/>
          <w:sz w:val="22"/>
        </w:rPr>
        <w:t xml:space="preserve"> --output </w:t>
      </w:r>
      <w:r w:rsidRPr="00F13C9E">
        <w:rPr>
          <w:i/>
          <w:sz w:val="22"/>
        </w:rPr>
        <w:t>testptn_O1</w:t>
      </w:r>
      <w:r w:rsidR="00934277">
        <w:rPr>
          <w:i/>
          <w:sz w:val="22"/>
        </w:rPr>
        <w:t>9</w:t>
      </w:r>
      <w:r w:rsidRPr="00F13C9E">
        <w:rPr>
          <w:i/>
          <w:sz w:val="22"/>
        </w:rPr>
        <w:t>R3</w:t>
      </w:r>
      <w:r w:rsidR="00934277">
        <w:rPr>
          <w:i/>
          <w:sz w:val="22"/>
        </w:rPr>
        <w:t>7</w:t>
      </w:r>
      <w:r w:rsidRPr="00F13C9E">
        <w:rPr>
          <w:i/>
          <w:sz w:val="22"/>
        </w:rPr>
        <w:t>_gpo2</w:t>
      </w:r>
      <w:r>
        <w:rPr>
          <w:i/>
          <w:sz w:val="22"/>
        </w:rPr>
        <w:t>_esa</w:t>
      </w:r>
      <w:r w:rsidRPr="00F13C9E">
        <w:rPr>
          <w:i/>
          <w:sz w:val="22"/>
        </w:rPr>
        <w:t>.fl</w:t>
      </w:r>
      <w:r>
        <w:rPr>
          <w:i/>
          <w:sz w:val="22"/>
        </w:rPr>
        <w:t xml:space="preserve"> --rows </w:t>
      </w:r>
      <w:r w:rsidR="00764AD4">
        <w:rPr>
          <w:i/>
          <w:sz w:val="22"/>
        </w:rPr>
        <w:t>36</w:t>
      </w:r>
      <w:r>
        <w:rPr>
          <w:i/>
          <w:sz w:val="22"/>
        </w:rPr>
        <w:t xml:space="preserve"> --columns </w:t>
      </w:r>
      <w:r w:rsidR="00764AD4">
        <w:rPr>
          <w:i/>
          <w:sz w:val="22"/>
        </w:rPr>
        <w:t>100</w:t>
      </w:r>
      <w:r>
        <w:rPr>
          <w:i/>
          <w:sz w:val="22"/>
        </w:rPr>
        <w:t xml:space="preserve"> --bands 17 --in_format BI --in_depth 17 --</w:t>
      </w:r>
      <w:r w:rsidR="00B2061F" w:rsidRPr="00C838F6">
        <w:rPr>
          <w:bCs/>
          <w:i/>
          <w:iCs/>
          <w:sz w:val="22"/>
        </w:rPr>
        <w:t>dyn_range</w:t>
      </w:r>
      <w:r>
        <w:rPr>
          <w:i/>
          <w:sz w:val="22"/>
        </w:rPr>
        <w:t xml:space="preserve"> 16 --word_len </w:t>
      </w:r>
      <w:r w:rsidR="001F28BD">
        <w:rPr>
          <w:i/>
          <w:sz w:val="22"/>
        </w:rPr>
        <w:t>7</w:t>
      </w:r>
      <w:r>
        <w:rPr>
          <w:i/>
          <w:sz w:val="22"/>
        </w:rPr>
        <w:t xml:space="preserve"> --out_format BI --out_depth </w:t>
      </w:r>
      <w:r w:rsidR="001F28BD">
        <w:rPr>
          <w:i/>
          <w:sz w:val="22"/>
        </w:rPr>
        <w:t>5</w:t>
      </w:r>
      <w:r>
        <w:rPr>
          <w:i/>
          <w:sz w:val="22"/>
        </w:rPr>
        <w:t xml:space="preserve"> </w:t>
      </w:r>
      <w:r w:rsidR="00B2061F">
        <w:rPr>
          <w:i/>
          <w:sz w:val="22"/>
        </w:rPr>
        <w:t>--</w:t>
      </w:r>
      <w:r w:rsidR="00B2061F">
        <w:rPr>
          <w:bCs/>
          <w:i/>
          <w:iCs/>
          <w:sz w:val="22"/>
        </w:rPr>
        <w:t>sample_adaptive</w:t>
      </w:r>
      <w:r w:rsidR="00B2061F">
        <w:rPr>
          <w:i/>
          <w:sz w:val="22"/>
        </w:rPr>
        <w:t xml:space="preserve"> </w:t>
      </w:r>
      <w:r>
        <w:rPr>
          <w:i/>
          <w:sz w:val="22"/>
        </w:rPr>
        <w:t>--u_max 18 --y_star 6 --y_0 1 --k 7</w:t>
      </w:r>
      <w:r w:rsidR="00373D54">
        <w:rPr>
          <w:i/>
          <w:sz w:val="22"/>
        </w:rPr>
        <w:t xml:space="preserve"> --</w:t>
      </w:r>
      <w:r w:rsidR="00B2061F">
        <w:rPr>
          <w:bCs/>
          <w:i/>
          <w:iCs/>
          <w:sz w:val="22"/>
        </w:rPr>
        <w:t xml:space="preserve">pred_bands 15 </w:t>
      </w:r>
      <w:r w:rsidR="00F14007">
        <w:rPr>
          <w:bCs/>
          <w:i/>
          <w:iCs/>
          <w:sz w:val="22"/>
        </w:rPr>
        <w:t>--</w:t>
      </w:r>
      <w:r w:rsidR="00B2061F">
        <w:rPr>
          <w:bCs/>
          <w:i/>
          <w:iCs/>
          <w:sz w:val="22"/>
        </w:rPr>
        <w:t>full --reg_size 37 --w_resolution 1</w:t>
      </w:r>
      <w:r w:rsidR="00D7666C">
        <w:rPr>
          <w:bCs/>
          <w:i/>
          <w:iCs/>
          <w:sz w:val="22"/>
        </w:rPr>
        <w:t>9</w:t>
      </w:r>
      <w:r w:rsidR="00B2061F">
        <w:rPr>
          <w:bCs/>
          <w:i/>
          <w:iCs/>
          <w:sz w:val="22"/>
        </w:rPr>
        <w:t xml:space="preserve"> --w_interval </w:t>
      </w:r>
      <w:r w:rsidR="001B4A96">
        <w:rPr>
          <w:bCs/>
          <w:i/>
          <w:iCs/>
          <w:sz w:val="22"/>
        </w:rPr>
        <w:t xml:space="preserve">32 </w:t>
      </w:r>
      <w:r w:rsidR="00B2061F">
        <w:rPr>
          <w:bCs/>
          <w:i/>
          <w:iCs/>
          <w:sz w:val="22"/>
        </w:rPr>
        <w:t>--w_initial</w:t>
      </w:r>
      <w:r w:rsidR="001E7621">
        <w:rPr>
          <w:bCs/>
          <w:i/>
          <w:iCs/>
          <w:sz w:val="22"/>
        </w:rPr>
        <w:t xml:space="preserve"> -6 </w:t>
      </w:r>
      <w:r w:rsidR="00B2061F">
        <w:rPr>
          <w:bCs/>
          <w:i/>
          <w:iCs/>
          <w:sz w:val="22"/>
        </w:rPr>
        <w:t>--w_final</w:t>
      </w:r>
      <w:r w:rsidR="001E7621">
        <w:rPr>
          <w:bCs/>
          <w:i/>
          <w:iCs/>
          <w:sz w:val="22"/>
        </w:rPr>
        <w:t xml:space="preserve"> -6</w:t>
      </w:r>
    </w:p>
    <w:p w:rsidR="0014691B" w:rsidRPr="00F13C9E" w:rsidRDefault="0014691B" w:rsidP="00665EE1">
      <w:pPr>
        <w:pStyle w:val="ListParagraph"/>
        <w:rPr>
          <w:i/>
          <w:sz w:val="22"/>
        </w:rPr>
      </w:pPr>
    </w:p>
    <w:p w:rsidR="00B2061F" w:rsidRDefault="00B2061F" w:rsidP="00B2061F">
      <w:pPr>
        <w:pStyle w:val="ListParagraph"/>
        <w:numPr>
          <w:ilvl w:val="0"/>
          <w:numId w:val="13"/>
        </w:numPr>
        <w:jc w:val="both"/>
        <w:rPr>
          <w:sz w:val="22"/>
        </w:rPr>
      </w:pPr>
      <w:r>
        <w:rPr>
          <w:sz w:val="22"/>
        </w:rPr>
        <w:t>block</w:t>
      </w:r>
      <w:r w:rsidRPr="007A6EE3">
        <w:rPr>
          <w:sz w:val="22"/>
        </w:rPr>
        <w:t>-adaptive coding, output word size B=</w:t>
      </w:r>
      <w:r>
        <w:rPr>
          <w:sz w:val="22"/>
        </w:rPr>
        <w:t>7</w:t>
      </w:r>
      <w:r w:rsidRPr="007A6EE3">
        <w:rPr>
          <w:sz w:val="22"/>
        </w:rPr>
        <w:t xml:space="preserve"> bytes,</w:t>
      </w:r>
      <w:r>
        <w:rPr>
          <w:sz w:val="22"/>
        </w:rPr>
        <w:t xml:space="preserve"> BSQ, register size R=32, weight resolution Omega=14, </w:t>
      </w:r>
      <w:r w:rsidRPr="007A6EE3">
        <w:rPr>
          <w:sz w:val="22"/>
        </w:rPr>
        <w:t>compressed image file "testptn_O14R32_</w:t>
      </w:r>
      <w:r>
        <w:rPr>
          <w:sz w:val="22"/>
        </w:rPr>
        <w:t>rice</w:t>
      </w:r>
      <w:r w:rsidRPr="007A6EE3">
        <w:rPr>
          <w:sz w:val="22"/>
        </w:rPr>
        <w:t>.fl"</w:t>
      </w:r>
      <w:r>
        <w:rPr>
          <w:sz w:val="22"/>
        </w:rPr>
        <w:t>.</w:t>
      </w:r>
    </w:p>
    <w:p w:rsidR="00B2061F" w:rsidRDefault="00B2061F" w:rsidP="00B2061F">
      <w:pPr>
        <w:pStyle w:val="ListParagraph"/>
        <w:jc w:val="both"/>
        <w:rPr>
          <w:sz w:val="22"/>
        </w:rPr>
      </w:pPr>
    </w:p>
    <w:p w:rsidR="00B2061F" w:rsidRDefault="00B2061F" w:rsidP="00B2061F">
      <w:pPr>
        <w:pStyle w:val="ListParagraph"/>
        <w:rPr>
          <w:bCs/>
          <w:i/>
          <w:iCs/>
          <w:sz w:val="22"/>
        </w:rPr>
      </w:pPr>
      <w:r>
        <w:rPr>
          <w:i/>
          <w:sz w:val="22"/>
        </w:rPr>
        <w:t xml:space="preserve">./compressor --input </w:t>
      </w:r>
      <w:r w:rsidRPr="005A5BB8">
        <w:rPr>
          <w:i/>
          <w:sz w:val="22"/>
        </w:rPr>
        <w:t xml:space="preserve">testptn_w100h36b17_16u.bip </w:t>
      </w:r>
      <w:r>
        <w:rPr>
          <w:i/>
          <w:sz w:val="22"/>
        </w:rPr>
        <w:t xml:space="preserve">--output </w:t>
      </w:r>
      <w:r w:rsidRPr="00F13C9E">
        <w:rPr>
          <w:i/>
          <w:sz w:val="22"/>
        </w:rPr>
        <w:t>testptn_O14R32_</w:t>
      </w:r>
      <w:r>
        <w:rPr>
          <w:i/>
          <w:sz w:val="22"/>
        </w:rPr>
        <w:t>rice_esa</w:t>
      </w:r>
      <w:r w:rsidRPr="00F13C9E">
        <w:rPr>
          <w:i/>
          <w:sz w:val="22"/>
        </w:rPr>
        <w:t>.fl</w:t>
      </w:r>
      <w:r>
        <w:rPr>
          <w:i/>
          <w:sz w:val="22"/>
        </w:rPr>
        <w:t xml:space="preserve"> --rows 36 --columns 100 --bands 17 --in_format BI --in_depth 17 --</w:t>
      </w:r>
      <w:r w:rsidRPr="00C838F6">
        <w:rPr>
          <w:bCs/>
          <w:i/>
          <w:iCs/>
          <w:sz w:val="22"/>
        </w:rPr>
        <w:t>dyn_range</w:t>
      </w:r>
      <w:r>
        <w:rPr>
          <w:i/>
          <w:sz w:val="22"/>
        </w:rPr>
        <w:t xml:space="preserve"> 16 --word_len </w:t>
      </w:r>
      <w:r w:rsidR="00204E7E">
        <w:rPr>
          <w:i/>
          <w:sz w:val="22"/>
        </w:rPr>
        <w:t>7</w:t>
      </w:r>
      <w:r>
        <w:rPr>
          <w:i/>
          <w:sz w:val="22"/>
        </w:rPr>
        <w:t xml:space="preserve"> --out_format BSQ  --</w:t>
      </w:r>
      <w:r w:rsidR="001E7621">
        <w:rPr>
          <w:bCs/>
          <w:i/>
          <w:iCs/>
          <w:sz w:val="22"/>
        </w:rPr>
        <w:t>block_size</w:t>
      </w:r>
      <w:r w:rsidR="001E7621">
        <w:rPr>
          <w:i/>
          <w:sz w:val="22"/>
        </w:rPr>
        <w:t xml:space="preserve"> 16 </w:t>
      </w:r>
      <w:r>
        <w:rPr>
          <w:i/>
          <w:sz w:val="22"/>
        </w:rPr>
        <w:t>--</w:t>
      </w:r>
      <w:r w:rsidR="001E7621">
        <w:rPr>
          <w:bCs/>
          <w:i/>
          <w:iCs/>
          <w:sz w:val="22"/>
        </w:rPr>
        <w:t>ref_interval</w:t>
      </w:r>
      <w:r w:rsidR="001E7621">
        <w:rPr>
          <w:i/>
          <w:sz w:val="22"/>
        </w:rPr>
        <w:t xml:space="preserve"> 256 </w:t>
      </w:r>
      <w:r>
        <w:rPr>
          <w:i/>
          <w:sz w:val="22"/>
        </w:rPr>
        <w:t>--</w:t>
      </w:r>
      <w:r>
        <w:rPr>
          <w:bCs/>
          <w:i/>
          <w:iCs/>
          <w:sz w:val="22"/>
        </w:rPr>
        <w:t xml:space="preserve">pred_bands 15 </w:t>
      </w:r>
      <w:r w:rsidRPr="00E73E4B">
        <w:rPr>
          <w:bCs/>
          <w:i/>
          <w:iCs/>
          <w:sz w:val="22"/>
        </w:rPr>
        <w:t xml:space="preserve"> </w:t>
      </w:r>
      <w:r w:rsidR="00F14007">
        <w:rPr>
          <w:bCs/>
          <w:i/>
          <w:iCs/>
          <w:sz w:val="22"/>
        </w:rPr>
        <w:t>--</w:t>
      </w:r>
      <w:r>
        <w:rPr>
          <w:bCs/>
          <w:i/>
          <w:iCs/>
          <w:sz w:val="22"/>
        </w:rPr>
        <w:t>full --reg_size 32 --w_resolution 14 --w_interval</w:t>
      </w:r>
      <w:r w:rsidR="001B4A96">
        <w:rPr>
          <w:bCs/>
          <w:i/>
          <w:iCs/>
          <w:sz w:val="22"/>
        </w:rPr>
        <w:t xml:space="preserve"> 32 </w:t>
      </w:r>
      <w:r>
        <w:rPr>
          <w:bCs/>
          <w:i/>
          <w:iCs/>
          <w:sz w:val="22"/>
        </w:rPr>
        <w:t xml:space="preserve"> --w_initial </w:t>
      </w:r>
      <w:r w:rsidR="001E7621">
        <w:rPr>
          <w:bCs/>
          <w:i/>
          <w:iCs/>
          <w:sz w:val="22"/>
        </w:rPr>
        <w:t xml:space="preserve">-6 </w:t>
      </w:r>
      <w:r>
        <w:rPr>
          <w:bCs/>
          <w:i/>
          <w:iCs/>
          <w:sz w:val="22"/>
        </w:rPr>
        <w:t>--w_final</w:t>
      </w:r>
      <w:r w:rsidR="001E7621">
        <w:rPr>
          <w:bCs/>
          <w:i/>
          <w:iCs/>
          <w:sz w:val="22"/>
        </w:rPr>
        <w:t xml:space="preserve"> -6</w:t>
      </w:r>
    </w:p>
    <w:p w:rsidR="00F62560" w:rsidRDefault="00F62560" w:rsidP="00F62560">
      <w:pPr>
        <w:rPr>
          <w:i/>
          <w:sz w:val="22"/>
        </w:rPr>
      </w:pPr>
    </w:p>
    <w:p w:rsidR="00F62560" w:rsidRDefault="00F62560" w:rsidP="00F62560">
      <w:pPr>
        <w:jc w:val="both"/>
        <w:rPr>
          <w:sz w:val="22"/>
        </w:rPr>
      </w:pPr>
      <w:r w:rsidRPr="00F62560">
        <w:rPr>
          <w:sz w:val="22"/>
        </w:rPr>
        <w:t xml:space="preserve">A </w:t>
      </w:r>
      <w:r w:rsidR="00C23178">
        <w:rPr>
          <w:sz w:val="22"/>
        </w:rPr>
        <w:t xml:space="preserve">Python </w:t>
      </w:r>
      <w:r w:rsidRPr="00F62560">
        <w:rPr>
          <w:sz w:val="22"/>
        </w:rPr>
        <w:t>script</w:t>
      </w:r>
      <w:r w:rsidR="000370F1">
        <w:rPr>
          <w:sz w:val="22"/>
        </w:rPr>
        <w:t xml:space="preserve"> (</w:t>
      </w:r>
      <w:r w:rsidR="000370F1" w:rsidRPr="000370F1">
        <w:rPr>
          <w:i/>
          <w:sz w:val="22"/>
        </w:rPr>
        <w:t>run_tests.py</w:t>
      </w:r>
      <w:r w:rsidR="000370F1">
        <w:rPr>
          <w:sz w:val="22"/>
        </w:rPr>
        <w:t>)</w:t>
      </w:r>
      <w:r w:rsidRPr="00F62560">
        <w:rPr>
          <w:sz w:val="22"/>
        </w:rPr>
        <w:t xml:space="preserve"> is provided for running the compressor over </w:t>
      </w:r>
      <w:r w:rsidR="00EE55EB">
        <w:rPr>
          <w:sz w:val="22"/>
        </w:rPr>
        <w:t xml:space="preserve">the CCSDS </w:t>
      </w:r>
      <w:r w:rsidR="000261BE">
        <w:rPr>
          <w:sz w:val="22"/>
        </w:rPr>
        <w:t>reference</w:t>
      </w:r>
      <w:r w:rsidR="00EE55EB">
        <w:rPr>
          <w:sz w:val="22"/>
        </w:rPr>
        <w:t xml:space="preserve"> of</w:t>
      </w:r>
      <w:r w:rsidRPr="00F62560">
        <w:rPr>
          <w:sz w:val="22"/>
        </w:rPr>
        <w:t xml:space="preserve"> images and</w:t>
      </w:r>
      <w:r w:rsidR="00EE55EB">
        <w:rPr>
          <w:sz w:val="22"/>
        </w:rPr>
        <w:t xml:space="preserve"> for</w:t>
      </w:r>
      <w:r w:rsidRPr="00F62560">
        <w:rPr>
          <w:sz w:val="22"/>
        </w:rPr>
        <w:t xml:space="preserve"> automatically verifying the result </w:t>
      </w:r>
      <w:r>
        <w:rPr>
          <w:sz w:val="22"/>
        </w:rPr>
        <w:t xml:space="preserve">of the </w:t>
      </w:r>
      <w:r w:rsidR="00A0458E">
        <w:rPr>
          <w:sz w:val="22"/>
        </w:rPr>
        <w:t xml:space="preserve">compression; in order to be able to use the script, the following input </w:t>
      </w:r>
      <w:r w:rsidR="00C23178">
        <w:rPr>
          <w:sz w:val="22"/>
        </w:rPr>
        <w:t>has to be provided:</w:t>
      </w:r>
    </w:p>
    <w:p w:rsidR="00C23178" w:rsidRDefault="00C23178" w:rsidP="00C23178">
      <w:pPr>
        <w:pStyle w:val="ListParagraph"/>
        <w:numPr>
          <w:ilvl w:val="0"/>
          <w:numId w:val="14"/>
        </w:numPr>
        <w:jc w:val="both"/>
        <w:rPr>
          <w:sz w:val="22"/>
        </w:rPr>
      </w:pPr>
      <w:r>
        <w:rPr>
          <w:sz w:val="22"/>
        </w:rPr>
        <w:t xml:space="preserve">CSV (Comma Separated Values) file corresponding to the information contained in the Excel file </w:t>
      </w:r>
      <w:r w:rsidRPr="00C23178">
        <w:rPr>
          <w:sz w:val="22"/>
        </w:rPr>
        <w:t>YellowBook_123_table-2012Jan4</w:t>
      </w:r>
      <w:r>
        <w:rPr>
          <w:sz w:val="22"/>
        </w:rPr>
        <w:t xml:space="preserve"> (i.e. the parameters determining the behaviour of the compressor)</w:t>
      </w:r>
      <w:r w:rsidR="00EE7B2A">
        <w:rPr>
          <w:sz w:val="22"/>
        </w:rPr>
        <w:t xml:space="preserve">. At the end of each line of the file, </w:t>
      </w:r>
      <w:r w:rsidR="00FC00E4">
        <w:rPr>
          <w:sz w:val="22"/>
        </w:rPr>
        <w:t>two</w:t>
      </w:r>
      <w:r w:rsidR="00EE7B2A">
        <w:rPr>
          <w:sz w:val="22"/>
        </w:rPr>
        <w:t xml:space="preserve"> additional column</w:t>
      </w:r>
      <w:r w:rsidR="00FC00E4">
        <w:rPr>
          <w:sz w:val="22"/>
        </w:rPr>
        <w:t>s</w:t>
      </w:r>
      <w:r w:rsidR="00EE7B2A">
        <w:rPr>
          <w:sz w:val="22"/>
        </w:rPr>
        <w:t xml:space="preserve"> </w:t>
      </w:r>
      <w:r w:rsidR="00FC00E4">
        <w:rPr>
          <w:sz w:val="22"/>
        </w:rPr>
        <w:t>were</w:t>
      </w:r>
      <w:r w:rsidR="00EE7B2A">
        <w:rPr>
          <w:sz w:val="22"/>
        </w:rPr>
        <w:t xml:space="preserve"> added</w:t>
      </w:r>
      <w:r w:rsidR="00FC00E4">
        <w:rPr>
          <w:sz w:val="22"/>
        </w:rPr>
        <w:t xml:space="preserve">: </w:t>
      </w:r>
      <w:r w:rsidR="00FC00E4">
        <w:rPr>
          <w:sz w:val="22"/>
        </w:rPr>
        <w:lastRenderedPageBreak/>
        <w:t>the first</w:t>
      </w:r>
      <w:r w:rsidR="00EE7B2A">
        <w:rPr>
          <w:sz w:val="22"/>
        </w:rPr>
        <w:t xml:space="preserve"> to indicate if the input image is in BIG (B) or LITTLE</w:t>
      </w:r>
      <w:r w:rsidR="00FC00E4">
        <w:rPr>
          <w:sz w:val="22"/>
        </w:rPr>
        <w:t xml:space="preserve"> (L) endian format, the second to indicate the band ordering in the input image (BIP or BSQ)</w:t>
      </w:r>
      <w:r w:rsidR="000261BE">
        <w:rPr>
          <w:sz w:val="22"/>
        </w:rPr>
        <w:t>; for the CCSDS reference set of images, such CSV file is provided together with the compressor software.</w:t>
      </w:r>
    </w:p>
    <w:p w:rsidR="00C23178" w:rsidRDefault="00C23178" w:rsidP="00C23178">
      <w:pPr>
        <w:pStyle w:val="ListParagraph"/>
        <w:numPr>
          <w:ilvl w:val="0"/>
          <w:numId w:val="14"/>
        </w:numPr>
        <w:jc w:val="both"/>
        <w:rPr>
          <w:sz w:val="22"/>
        </w:rPr>
      </w:pPr>
      <w:r>
        <w:rPr>
          <w:sz w:val="22"/>
        </w:rPr>
        <w:t>The folder containing the original uncompressed images</w:t>
      </w:r>
      <w:r w:rsidR="00DA162B">
        <w:rPr>
          <w:sz w:val="22"/>
        </w:rPr>
        <w:t>.</w:t>
      </w:r>
    </w:p>
    <w:p w:rsidR="00C23178" w:rsidRDefault="00C23178" w:rsidP="00C23178">
      <w:pPr>
        <w:pStyle w:val="ListParagraph"/>
        <w:numPr>
          <w:ilvl w:val="0"/>
          <w:numId w:val="14"/>
        </w:numPr>
        <w:jc w:val="both"/>
        <w:rPr>
          <w:sz w:val="22"/>
        </w:rPr>
      </w:pPr>
      <w:r>
        <w:rPr>
          <w:sz w:val="22"/>
        </w:rPr>
        <w:t>The folder containing already compressed images (used for verification of the compression)</w:t>
      </w:r>
      <w:r w:rsidR="00DA162B">
        <w:rPr>
          <w:sz w:val="22"/>
        </w:rPr>
        <w:t>.</w:t>
      </w:r>
    </w:p>
    <w:p w:rsidR="00C23178" w:rsidRDefault="00C23178" w:rsidP="00C23178">
      <w:pPr>
        <w:pStyle w:val="ListParagraph"/>
        <w:numPr>
          <w:ilvl w:val="0"/>
          <w:numId w:val="14"/>
        </w:numPr>
        <w:jc w:val="both"/>
        <w:rPr>
          <w:sz w:val="22"/>
        </w:rPr>
      </w:pPr>
      <w:r>
        <w:rPr>
          <w:sz w:val="22"/>
        </w:rPr>
        <w:t>The folder containing already computed mapped residuals (used for verification of the predictor); this is useful to determine, in case of an error, if the error lies in the predictor or in the</w:t>
      </w:r>
      <w:r w:rsidR="00DA162B">
        <w:rPr>
          <w:sz w:val="22"/>
        </w:rPr>
        <w:t xml:space="preserve"> entropy</w:t>
      </w:r>
      <w:r>
        <w:rPr>
          <w:sz w:val="22"/>
        </w:rPr>
        <w:t xml:space="preserve"> encoder</w:t>
      </w:r>
      <w:r w:rsidR="00DA162B">
        <w:rPr>
          <w:sz w:val="22"/>
        </w:rPr>
        <w:t>.</w:t>
      </w:r>
    </w:p>
    <w:p w:rsidR="00C23178" w:rsidRDefault="00C23178" w:rsidP="00C23178">
      <w:pPr>
        <w:jc w:val="both"/>
        <w:rPr>
          <w:sz w:val="22"/>
        </w:rPr>
      </w:pPr>
      <w:r>
        <w:rPr>
          <w:sz w:val="22"/>
        </w:rPr>
        <w:t xml:space="preserve">The images in the three folders have to be named </w:t>
      </w:r>
      <w:r w:rsidRPr="00C23178">
        <w:rPr>
          <w:i/>
          <w:sz w:val="22"/>
        </w:rPr>
        <w:t>Instrument_Image</w:t>
      </w:r>
      <w:r>
        <w:rPr>
          <w:sz w:val="22"/>
        </w:rPr>
        <w:t>, where Instrument and Image are the first two colum</w:t>
      </w:r>
      <w:r w:rsidR="00DA162B">
        <w:rPr>
          <w:sz w:val="22"/>
        </w:rPr>
        <w:t>ns of the previously mentioned E</w:t>
      </w:r>
      <w:r>
        <w:rPr>
          <w:sz w:val="22"/>
        </w:rPr>
        <w:t>xcel file. The case or t</w:t>
      </w:r>
      <w:r w:rsidR="003B4823">
        <w:rPr>
          <w:sz w:val="22"/>
        </w:rPr>
        <w:t>he extension of the images’ file</w:t>
      </w:r>
      <w:r>
        <w:rPr>
          <w:sz w:val="22"/>
        </w:rPr>
        <w:t xml:space="preserve"> name</w:t>
      </w:r>
      <w:r w:rsidR="003B4823">
        <w:rPr>
          <w:sz w:val="22"/>
        </w:rPr>
        <w:t>s</w:t>
      </w:r>
      <w:r>
        <w:rPr>
          <w:sz w:val="22"/>
        </w:rPr>
        <w:t xml:space="preserve"> is not important.</w:t>
      </w:r>
    </w:p>
    <w:p w:rsidR="007414BB" w:rsidRPr="00C23178" w:rsidRDefault="007414BB" w:rsidP="00C23178">
      <w:pPr>
        <w:jc w:val="both"/>
        <w:rPr>
          <w:sz w:val="22"/>
        </w:rPr>
      </w:pPr>
      <w:r>
        <w:rPr>
          <w:sz w:val="22"/>
        </w:rPr>
        <w:t>The files containing the accumulator initialization tables and the weight initialization tables (where necessary) have to be present in the folder containing the compressed images and they have to be in the format mentioned above.</w:t>
      </w:r>
    </w:p>
    <w:p w:rsidR="00B2061F" w:rsidRDefault="007B3B98" w:rsidP="0014691B">
      <w:pPr>
        <w:jc w:val="both"/>
        <w:rPr>
          <w:sz w:val="22"/>
        </w:rPr>
      </w:pPr>
      <w:r>
        <w:rPr>
          <w:sz w:val="22"/>
        </w:rPr>
        <w:t xml:space="preserve">Note also that the script only runs under Unix and it requires the presence of the </w:t>
      </w:r>
      <w:r w:rsidRPr="007B3B98">
        <w:rPr>
          <w:i/>
          <w:sz w:val="22"/>
        </w:rPr>
        <w:t>diff</w:t>
      </w:r>
      <w:r>
        <w:rPr>
          <w:sz w:val="22"/>
        </w:rPr>
        <w:t xml:space="preserve"> program to check the bit-wise equality between the result of the compressor and </w:t>
      </w:r>
      <w:r w:rsidR="00147088">
        <w:rPr>
          <w:sz w:val="22"/>
        </w:rPr>
        <w:t>the reference compressed images and residual files.</w:t>
      </w:r>
    </w:p>
    <w:p w:rsidR="004B2276" w:rsidRDefault="004B2276" w:rsidP="0014691B">
      <w:pPr>
        <w:jc w:val="both"/>
        <w:rPr>
          <w:sz w:val="22"/>
        </w:rPr>
      </w:pPr>
    </w:p>
    <w:p w:rsidR="00DC116F" w:rsidRDefault="00DC116F" w:rsidP="0014691B">
      <w:pPr>
        <w:jc w:val="both"/>
        <w:rPr>
          <w:sz w:val="22"/>
        </w:rPr>
      </w:pPr>
    </w:p>
    <w:p w:rsidR="004B2276" w:rsidRDefault="004B2276" w:rsidP="004B2276">
      <w:pPr>
        <w:rPr>
          <w:rStyle w:val="IntenseEmphasis"/>
        </w:rPr>
      </w:pPr>
      <w:r>
        <w:rPr>
          <w:rStyle w:val="IntenseEmphasis"/>
        </w:rPr>
        <w:t>Code Structure</w:t>
      </w:r>
    </w:p>
    <w:p w:rsidR="004B2276" w:rsidRDefault="004B2276" w:rsidP="0014691B">
      <w:pPr>
        <w:jc w:val="both"/>
        <w:rPr>
          <w:sz w:val="22"/>
        </w:rPr>
      </w:pPr>
    </w:p>
    <w:p w:rsidR="004B2276" w:rsidRDefault="00083D79" w:rsidP="00D22574">
      <w:pPr>
        <w:jc w:val="both"/>
        <w:rPr>
          <w:sz w:val="22"/>
        </w:rPr>
      </w:pPr>
      <w:r>
        <w:rPr>
          <w:sz w:val="22"/>
        </w:rPr>
        <w:t xml:space="preserve">The compressor is written using the C language and it does not uses any external library. The command line parsing uses the </w:t>
      </w:r>
      <w:r w:rsidRPr="00083D79">
        <w:rPr>
          <w:i/>
          <w:sz w:val="22"/>
        </w:rPr>
        <w:t>getopt()</w:t>
      </w:r>
      <w:r>
        <w:rPr>
          <w:sz w:val="22"/>
        </w:rPr>
        <w:t xml:space="preserve"> routine as specified in the </w:t>
      </w:r>
      <w:r w:rsidRPr="00083D79">
        <w:rPr>
          <w:sz w:val="22"/>
        </w:rPr>
        <w:t>POSIX.2  and  POSIX.1-2001</w:t>
      </w:r>
      <w:r>
        <w:rPr>
          <w:sz w:val="22"/>
        </w:rPr>
        <w:t xml:space="preserve"> standards; for</w:t>
      </w:r>
      <w:r w:rsidR="00D22574">
        <w:rPr>
          <w:sz w:val="22"/>
        </w:rPr>
        <w:t xml:space="preserve"> native</w:t>
      </w:r>
      <w:r>
        <w:rPr>
          <w:sz w:val="22"/>
        </w:rPr>
        <w:t xml:space="preserve"> </w:t>
      </w:r>
      <w:r w:rsidR="00D22574">
        <w:rPr>
          <w:sz w:val="22"/>
        </w:rPr>
        <w:t>compilation under Microsoft Windows, the implementation of such routine is provided in separate files. As such, under Microsoft Windows, t</w:t>
      </w:r>
      <w:r w:rsidR="00D22574" w:rsidRPr="00D22574">
        <w:rPr>
          <w:sz w:val="22"/>
        </w:rPr>
        <w:t>his product includes software developed by the University of</w:t>
      </w:r>
      <w:r w:rsidR="00D22574">
        <w:rPr>
          <w:sz w:val="22"/>
        </w:rPr>
        <w:t xml:space="preserve"> </w:t>
      </w:r>
      <w:r w:rsidR="00D22574" w:rsidRPr="00D22574">
        <w:rPr>
          <w:sz w:val="22"/>
        </w:rPr>
        <w:t>California, Berkeley and its contributors.</w:t>
      </w:r>
    </w:p>
    <w:p w:rsidR="00D22574" w:rsidRDefault="00D22574" w:rsidP="00D22574">
      <w:pPr>
        <w:jc w:val="both"/>
        <w:rPr>
          <w:sz w:val="22"/>
        </w:rPr>
      </w:pPr>
    </w:p>
    <w:p w:rsidR="00D22574" w:rsidRDefault="00D22574" w:rsidP="00D22574">
      <w:pPr>
        <w:jc w:val="both"/>
        <w:rPr>
          <w:sz w:val="22"/>
        </w:rPr>
      </w:pPr>
      <w:r>
        <w:rPr>
          <w:sz w:val="22"/>
        </w:rPr>
        <w:t>The compressor is composed of 4 files:</w:t>
      </w:r>
    </w:p>
    <w:p w:rsidR="00D22574" w:rsidRDefault="00283F00" w:rsidP="00D22574">
      <w:pPr>
        <w:pStyle w:val="ListParagraph"/>
        <w:numPr>
          <w:ilvl w:val="0"/>
          <w:numId w:val="15"/>
        </w:numPr>
        <w:jc w:val="both"/>
        <w:rPr>
          <w:sz w:val="22"/>
        </w:rPr>
      </w:pPr>
      <w:r>
        <w:rPr>
          <w:sz w:val="22"/>
        </w:rPr>
        <w:t>console_main.c</w:t>
      </w:r>
    </w:p>
    <w:p w:rsidR="005D2517" w:rsidRPr="005D2517" w:rsidRDefault="005D2517" w:rsidP="005D2517">
      <w:pPr>
        <w:pStyle w:val="ListParagraph"/>
        <w:jc w:val="both"/>
        <w:rPr>
          <w:i/>
          <w:sz w:val="22"/>
        </w:rPr>
      </w:pPr>
      <w:r>
        <w:rPr>
          <w:i/>
          <w:sz w:val="22"/>
        </w:rPr>
        <w:t xml:space="preserve">Contains the </w:t>
      </w:r>
      <w:r w:rsidRPr="00C63495">
        <w:rPr>
          <w:rFonts w:ascii="Courier New" w:hAnsi="Courier New" w:cs="Courier New"/>
          <w:i/>
          <w:sz w:val="22"/>
        </w:rPr>
        <w:t>main</w:t>
      </w:r>
      <w:r>
        <w:rPr>
          <w:i/>
          <w:sz w:val="22"/>
        </w:rPr>
        <w:t xml:space="preserve"> routine; it mostly takes care of </w:t>
      </w:r>
      <w:r w:rsidR="00196E83">
        <w:rPr>
          <w:i/>
          <w:sz w:val="22"/>
        </w:rPr>
        <w:t xml:space="preserve">parsing the command line options and starting the compression by calling the </w:t>
      </w:r>
      <w:r w:rsidR="00196E83" w:rsidRPr="00C63495">
        <w:rPr>
          <w:rFonts w:ascii="Courier New" w:hAnsi="Courier New" w:cs="Courier New"/>
          <w:i/>
          <w:sz w:val="22"/>
        </w:rPr>
        <w:t>predict</w:t>
      </w:r>
      <w:r w:rsidR="00196E83">
        <w:rPr>
          <w:i/>
          <w:sz w:val="22"/>
        </w:rPr>
        <w:t xml:space="preserve"> and </w:t>
      </w:r>
      <w:r w:rsidR="00196E83" w:rsidRPr="00C63495">
        <w:rPr>
          <w:rFonts w:ascii="Courier New" w:hAnsi="Courier New" w:cs="Courier New"/>
          <w:i/>
          <w:sz w:val="22"/>
        </w:rPr>
        <w:t>encode</w:t>
      </w:r>
      <w:r w:rsidR="00196E83">
        <w:rPr>
          <w:i/>
          <w:sz w:val="22"/>
        </w:rPr>
        <w:t xml:space="preserve"> routines.</w:t>
      </w:r>
      <w:r w:rsidR="00C63495">
        <w:rPr>
          <w:i/>
          <w:sz w:val="22"/>
        </w:rPr>
        <w:t xml:space="preserve"> Command line parsing is based on the </w:t>
      </w:r>
      <w:r w:rsidR="00C63495" w:rsidRPr="00C63495">
        <w:rPr>
          <w:rFonts w:ascii="Courier New" w:hAnsi="Courier New" w:cs="Courier New"/>
          <w:i/>
          <w:sz w:val="22"/>
        </w:rPr>
        <w:t>getopt</w:t>
      </w:r>
      <w:r w:rsidR="00196E83">
        <w:rPr>
          <w:i/>
          <w:sz w:val="22"/>
        </w:rPr>
        <w:t xml:space="preserve"> </w:t>
      </w:r>
      <w:r w:rsidR="00C63495">
        <w:rPr>
          <w:i/>
          <w:sz w:val="22"/>
        </w:rPr>
        <w:t>library, provided by the OS when using UNIX based systems, otherwise sources are shipped together with the compressor for native compilation under Microsoft Windows.</w:t>
      </w:r>
    </w:p>
    <w:p w:rsidR="00283F00" w:rsidRDefault="00283F00" w:rsidP="00D22574">
      <w:pPr>
        <w:pStyle w:val="ListParagraph"/>
        <w:numPr>
          <w:ilvl w:val="0"/>
          <w:numId w:val="15"/>
        </w:numPr>
        <w:jc w:val="both"/>
        <w:rPr>
          <w:sz w:val="22"/>
        </w:rPr>
      </w:pPr>
      <w:r>
        <w:rPr>
          <w:sz w:val="22"/>
        </w:rPr>
        <w:t>predictor.c</w:t>
      </w:r>
    </w:p>
    <w:p w:rsidR="00C63495" w:rsidRDefault="00C63495" w:rsidP="00C63495">
      <w:pPr>
        <w:pStyle w:val="ListParagraph"/>
        <w:jc w:val="both"/>
        <w:rPr>
          <w:i/>
          <w:sz w:val="22"/>
        </w:rPr>
      </w:pPr>
      <w:r w:rsidRPr="00C63495">
        <w:rPr>
          <w:i/>
          <w:sz w:val="22"/>
        </w:rPr>
        <w:t xml:space="preserve">As </w:t>
      </w:r>
      <w:r>
        <w:rPr>
          <w:i/>
          <w:sz w:val="22"/>
        </w:rPr>
        <w:t>the name suggests, this file takes care of performing the prediction of the image samples and, using the result, computing the residual values.</w:t>
      </w:r>
      <w:r w:rsidR="007B333C">
        <w:rPr>
          <w:i/>
          <w:sz w:val="22"/>
        </w:rPr>
        <w:t xml:space="preserve"> Depending on whether macro </w:t>
      </w:r>
      <w:r w:rsidR="007B333C" w:rsidRPr="007B333C">
        <w:rPr>
          <w:rFonts w:ascii="Courier New" w:hAnsi="Courier New" w:cs="Courier New"/>
          <w:i/>
          <w:sz w:val="22"/>
        </w:rPr>
        <w:t>NO_COMPUTE_LOCAL</w:t>
      </w:r>
      <w:r w:rsidR="007B333C">
        <w:rPr>
          <w:i/>
          <w:sz w:val="22"/>
        </w:rPr>
        <w:t xml:space="preserve"> is defined or not in file </w:t>
      </w:r>
      <w:r w:rsidR="007B333C" w:rsidRPr="007B333C">
        <w:rPr>
          <w:rFonts w:ascii="Courier New" w:hAnsi="Courier New" w:cs="Courier New"/>
          <w:i/>
          <w:sz w:val="22"/>
        </w:rPr>
        <w:t>predictor.h</w:t>
      </w:r>
      <w:r w:rsidR="007B333C">
        <w:rPr>
          <w:i/>
          <w:sz w:val="22"/>
        </w:rPr>
        <w:t>, local differences are either pre-computed and stored in a local buffer or computed every time they are needed. When pre-computed, the local differences will use a large memory portion, and prediction will fail if your system has a limited amount of memory; on the other hand, compression will be faster, as it avoids computing the same values over and over.</w:t>
      </w:r>
    </w:p>
    <w:p w:rsidR="005B65F6" w:rsidRPr="00C63495" w:rsidRDefault="005B65F6" w:rsidP="00C63495">
      <w:pPr>
        <w:pStyle w:val="ListParagraph"/>
        <w:jc w:val="both"/>
        <w:rPr>
          <w:i/>
          <w:sz w:val="22"/>
        </w:rPr>
      </w:pPr>
      <w:r>
        <w:rPr>
          <w:i/>
          <w:sz w:val="22"/>
        </w:rPr>
        <w:t xml:space="preserve">The </w:t>
      </w:r>
      <w:r w:rsidRPr="005B65F6">
        <w:rPr>
          <w:rFonts w:ascii="Courier New" w:hAnsi="Courier New" w:cs="Courier New"/>
          <w:i/>
          <w:sz w:val="22"/>
        </w:rPr>
        <w:t>predict</w:t>
      </w:r>
      <w:r>
        <w:rPr>
          <w:i/>
          <w:sz w:val="22"/>
        </w:rPr>
        <w:t xml:space="preserve"> routine takes in input the name of the files containing the samples and it </w:t>
      </w:r>
      <w:r w:rsidR="00EF66D5">
        <w:rPr>
          <w:i/>
          <w:sz w:val="22"/>
        </w:rPr>
        <w:t>produces an array of unsigned short integers (each 16 bits wide) representing the mapped residuals; such residuals are stored in the array in BSQ order.</w:t>
      </w:r>
    </w:p>
    <w:p w:rsidR="00283F00" w:rsidRDefault="00283F00" w:rsidP="00D22574">
      <w:pPr>
        <w:pStyle w:val="ListParagraph"/>
        <w:numPr>
          <w:ilvl w:val="0"/>
          <w:numId w:val="15"/>
        </w:numPr>
        <w:jc w:val="both"/>
        <w:rPr>
          <w:sz w:val="22"/>
        </w:rPr>
      </w:pPr>
      <w:r>
        <w:rPr>
          <w:sz w:val="22"/>
        </w:rPr>
        <w:t>entropy_encoder.c</w:t>
      </w:r>
    </w:p>
    <w:p w:rsidR="00661B21" w:rsidRDefault="004D3795" w:rsidP="00661B21">
      <w:pPr>
        <w:pStyle w:val="ListParagraph"/>
        <w:jc w:val="both"/>
        <w:rPr>
          <w:i/>
          <w:sz w:val="22"/>
        </w:rPr>
      </w:pPr>
      <w:r>
        <w:rPr>
          <w:i/>
          <w:sz w:val="22"/>
        </w:rPr>
        <w:t>This file</w:t>
      </w:r>
      <w:r w:rsidR="00661B21">
        <w:rPr>
          <w:i/>
          <w:sz w:val="22"/>
        </w:rPr>
        <w:t xml:space="preserve"> contains all the routines for the </w:t>
      </w:r>
      <w:r w:rsidR="005B477C">
        <w:rPr>
          <w:i/>
          <w:sz w:val="22"/>
        </w:rPr>
        <w:t>encoding of the residuals into the final compressed image; it also produces the header appended to the compressed file. As described in the standard, two different compression mechanisms might be chosen: sample adaptive and</w:t>
      </w:r>
      <w:r w:rsidR="00EA06C6">
        <w:rPr>
          <w:i/>
          <w:sz w:val="22"/>
        </w:rPr>
        <w:t xml:space="preserve"> Rice adaptive coding (according to CCSDS 121 standard).</w:t>
      </w:r>
    </w:p>
    <w:p w:rsidR="00EA06C6" w:rsidRPr="00661B21" w:rsidRDefault="00EA06C6" w:rsidP="00661B21">
      <w:pPr>
        <w:pStyle w:val="ListParagraph"/>
        <w:jc w:val="both"/>
        <w:rPr>
          <w:i/>
          <w:sz w:val="22"/>
        </w:rPr>
      </w:pPr>
      <w:r>
        <w:rPr>
          <w:i/>
          <w:sz w:val="22"/>
        </w:rPr>
        <w:lastRenderedPageBreak/>
        <w:t xml:space="preserve">The </w:t>
      </w:r>
      <w:r w:rsidRPr="00EA06C6">
        <w:rPr>
          <w:rFonts w:ascii="Courier New" w:hAnsi="Courier New" w:cs="Courier New"/>
          <w:i/>
          <w:sz w:val="22"/>
        </w:rPr>
        <w:t>encode</w:t>
      </w:r>
      <w:r>
        <w:rPr>
          <w:i/>
          <w:sz w:val="22"/>
        </w:rPr>
        <w:t xml:space="preserve"> routine </w:t>
      </w:r>
      <w:r w:rsidR="004D3795">
        <w:rPr>
          <w:i/>
          <w:sz w:val="22"/>
        </w:rPr>
        <w:t>takes in input the residuals array (where residuals are represented by 16 bit wide unsigned integers and stored in BSQ order) and the name of the output file where to store the compressed image.</w:t>
      </w:r>
    </w:p>
    <w:p w:rsidR="00283F00" w:rsidRDefault="00283F00" w:rsidP="00D22574">
      <w:pPr>
        <w:pStyle w:val="ListParagraph"/>
        <w:numPr>
          <w:ilvl w:val="0"/>
          <w:numId w:val="15"/>
        </w:numPr>
        <w:jc w:val="both"/>
        <w:rPr>
          <w:sz w:val="22"/>
        </w:rPr>
      </w:pPr>
      <w:r>
        <w:rPr>
          <w:sz w:val="22"/>
        </w:rPr>
        <w:t>utils.c</w:t>
      </w:r>
    </w:p>
    <w:p w:rsidR="00277F84" w:rsidRPr="00277F84" w:rsidRDefault="00277F84" w:rsidP="00277F84">
      <w:pPr>
        <w:pStyle w:val="ListParagraph"/>
        <w:jc w:val="both"/>
        <w:rPr>
          <w:i/>
          <w:sz w:val="22"/>
        </w:rPr>
      </w:pPr>
      <w:r>
        <w:rPr>
          <w:i/>
          <w:sz w:val="22"/>
        </w:rPr>
        <w:t xml:space="preserve">Finally </w:t>
      </w:r>
      <w:r w:rsidR="00F463FC">
        <w:rPr>
          <w:i/>
          <w:sz w:val="22"/>
        </w:rPr>
        <w:t xml:space="preserve">such file contains routines used all over the prediction and encoding processes but not strictly related to </w:t>
      </w:r>
      <w:r w:rsidR="000E31F3">
        <w:rPr>
          <w:i/>
          <w:sz w:val="22"/>
        </w:rPr>
        <w:t>them. Examples of such routines are: conversion among BSQ, BI, and BIP, parsing of the input image’s samples, storing on file of the bits composing the output image, determining the machine’s endianes, etc.</w:t>
      </w:r>
    </w:p>
    <w:p w:rsidR="00283F00" w:rsidRPr="00283F00" w:rsidRDefault="00283F00" w:rsidP="00283F00">
      <w:pPr>
        <w:jc w:val="both"/>
        <w:rPr>
          <w:sz w:val="22"/>
        </w:rPr>
      </w:pPr>
    </w:p>
    <w:sectPr w:rsidR="00283F00" w:rsidRPr="00283F00" w:rsidSect="001B32E6">
      <w:headerReference w:type="even" r:id="rId8"/>
      <w:headerReference w:type="default" r:id="rId9"/>
      <w:footerReference w:type="even" r:id="rId10"/>
      <w:footerReference w:type="default" r:id="rId11"/>
      <w:headerReference w:type="first" r:id="rId12"/>
      <w:footerReference w:type="first" r:id="rId13"/>
      <w:pgSz w:w="11907" w:h="16840" w:code="9"/>
      <w:pgMar w:top="1860" w:right="1106" w:bottom="1700" w:left="1134" w:header="567" w:footer="142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7A5" w:rsidRDefault="00A067A5">
      <w:r>
        <w:separator/>
      </w:r>
    </w:p>
    <w:p w:rsidR="00A067A5" w:rsidRDefault="00A067A5"/>
  </w:endnote>
  <w:endnote w:type="continuationSeparator" w:id="0">
    <w:p w:rsidR="00A067A5" w:rsidRDefault="00A067A5">
      <w:r>
        <w:continuationSeparator/>
      </w:r>
    </w:p>
    <w:p w:rsidR="00A067A5" w:rsidRDefault="00A067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0875FC9D-98C2-4DDF-BAE3-6F3D11A84F42}"/>
    <w:embedBold r:id="rId2" w:fontKey="{0D927A3A-0B86-4B25-B953-61EDD93B8E3D}"/>
    <w:embedItalic r:id="rId3" w:fontKey="{55E0C054-6A92-4E5C-B20B-C04BF55B4E76}"/>
    <w:embedBoldItalic r:id="rId4" w:fontKey="{E6A1D8FD-F4C0-4A10-A7DC-D065F86AE797}"/>
  </w:font>
  <w:font w:name="Arial">
    <w:panose1 w:val="020B0604020202020204"/>
    <w:charset w:val="00"/>
    <w:family w:val="swiss"/>
    <w:pitch w:val="variable"/>
    <w:sig w:usb0="E0002AFF" w:usb1="C0007843" w:usb2="00000009" w:usb3="00000000" w:csb0="000001FF" w:csb1="00000000"/>
  </w:font>
  <w:font w:name="NotesEsa">
    <w:panose1 w:val="02000506030000020004"/>
    <w:charset w:val="00"/>
    <w:family w:val="auto"/>
    <w:pitch w:val="variable"/>
    <w:sig w:usb0="800000EF" w:usb1="4000206A" w:usb2="00000000" w:usb3="00000000" w:csb0="00000093" w:csb1="00000000"/>
    <w:embedRegular r:id="rId5" w:fontKey="{3565567F-BF0E-4682-B93A-B58FC9E2529A}"/>
  </w:font>
  <w:font w:name="Tahoma">
    <w:panose1 w:val="020B0604030504040204"/>
    <w:charset w:val="00"/>
    <w:family w:val="swiss"/>
    <w:pitch w:val="variable"/>
    <w:sig w:usb0="E1002EFF" w:usb1="C000605B" w:usb2="00000029" w:usb3="00000000" w:csb0="000101FF" w:csb1="00000000"/>
    <w:embedRegular r:id="rId6" w:fontKey="{2D1D9121-D260-4D5C-8AB3-9A211852D85E}"/>
  </w:font>
  <w:font w:name="Cambria">
    <w:panose1 w:val="02040503050406030204"/>
    <w:charset w:val="00"/>
    <w:family w:val="roman"/>
    <w:pitch w:val="variable"/>
    <w:sig w:usb0="E00002FF" w:usb1="400004FF" w:usb2="00000000" w:usb3="00000000" w:csb0="0000019F" w:csb1="00000000"/>
    <w:embedRegular r:id="rId7" w:fontKey="{D3E579FE-8464-41BE-93AD-717E670FBE52}"/>
    <w:embedItalic r:id="rId8" w:fontKey="{05251CC7-1430-45CF-9EAB-686B77DF22B7}"/>
  </w:font>
  <w:font w:name="Calibri">
    <w:panose1 w:val="020F0502020204030204"/>
    <w:charset w:val="00"/>
    <w:family w:val="swiss"/>
    <w:pitch w:val="variable"/>
    <w:sig w:usb0="E10002FF" w:usb1="4000ACFF" w:usb2="00000009" w:usb3="00000000" w:csb0="0000019F" w:csb1="00000000"/>
    <w:embedRegular r:id="rId9" w:fontKey="{D30E7DB7-CC34-4A03-A4D8-E4D217E649C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4A" w:rsidRDefault="00871D5B" w:rsidP="00EA292C">
    <w:pPr>
      <w:framePr w:wrap="around" w:vAnchor="text" w:hAnchor="margin" w:xAlign="right" w:y="1"/>
    </w:pPr>
    <w:r>
      <w:fldChar w:fldCharType="begin"/>
    </w:r>
    <w:r>
      <w:instrText xml:space="preserve">PAGE  </w:instrText>
    </w:r>
    <w:r>
      <w:fldChar w:fldCharType="separate"/>
    </w:r>
    <w:r w:rsidR="00E12B4A">
      <w:rPr>
        <w:noProof/>
      </w:rPr>
      <w:t>2</w:t>
    </w:r>
    <w:r>
      <w:rPr>
        <w:noProof/>
      </w:rPr>
      <w:fldChar w:fldCharType="end"/>
    </w:r>
  </w:p>
  <w:p w:rsidR="00E12B4A" w:rsidRDefault="00E12B4A" w:rsidP="00EA292C">
    <w:pPr>
      <w:ind w:right="360"/>
    </w:pPr>
  </w:p>
  <w:p w:rsidR="00E12B4A" w:rsidRDefault="00E12B4A" w:rsidP="00EA292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981" w:rsidRDefault="00EE1710">
    <w:pPr>
      <w:pStyle w:val="Footer"/>
    </w:pPr>
    <w:r>
      <w:rPr>
        <w:noProof/>
        <w:lang w:eastAsia="en-GB"/>
      </w:rPr>
      <w:drawing>
        <wp:anchor distT="0" distB="0" distL="114300" distR="114300" simplePos="0" relativeHeight="251658240" behindDoc="0" locked="1" layoutInCell="1" allowOverlap="1">
          <wp:simplePos x="0" y="0"/>
          <wp:positionH relativeFrom="margin">
            <wp:align>right</wp:align>
          </wp:positionH>
          <wp:positionV relativeFrom="line">
            <wp:posOffset>165100</wp:posOffset>
          </wp:positionV>
          <wp:extent cx="1323975" cy="209550"/>
          <wp:effectExtent l="19050" t="0" r="9525" b="0"/>
          <wp:wrapSquare wrapText="bothSides"/>
          <wp:docPr id="105" name="Immagine 105" descr="ESA_sign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SA_sign_word"/>
                  <pic:cNvPicPr>
                    <a:picLocks noChangeAspect="1" noChangeArrowheads="1"/>
                  </pic:cNvPicPr>
                </pic:nvPicPr>
                <pic:blipFill>
                  <a:blip r:embed="rId1"/>
                  <a:srcRect/>
                  <a:stretch>
                    <a:fillRect/>
                  </a:stretch>
                </pic:blipFill>
                <pic:spPr bwMode="auto">
                  <a:xfrm>
                    <a:off x="0" y="0"/>
                    <a:ext cx="1323975" cy="20955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4A" w:rsidRPr="00CE451C" w:rsidRDefault="00EE1710" w:rsidP="00054FB3">
    <w:pPr>
      <w:tabs>
        <w:tab w:val="right" w:pos="9900"/>
      </w:tabs>
      <w:rPr>
        <w:b/>
        <w:color w:val="8B8D8E"/>
        <w:szCs w:val="18"/>
      </w:rPr>
    </w:pPr>
    <w:r>
      <w:rPr>
        <w:noProof/>
        <w:lang w:eastAsia="en-GB"/>
      </w:rPr>
      <w:drawing>
        <wp:anchor distT="0" distB="0" distL="114300" distR="114300" simplePos="0" relativeHeight="251657216" behindDoc="0" locked="1" layoutInCell="1" allowOverlap="1">
          <wp:simplePos x="0" y="0"/>
          <wp:positionH relativeFrom="margin">
            <wp:align>right</wp:align>
          </wp:positionH>
          <wp:positionV relativeFrom="line">
            <wp:posOffset>165100</wp:posOffset>
          </wp:positionV>
          <wp:extent cx="1323975" cy="209550"/>
          <wp:effectExtent l="19050" t="0" r="9525" b="0"/>
          <wp:wrapSquare wrapText="bothSides"/>
          <wp:docPr id="104" name="Immagine 104" descr="ESA_sign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SA_sign_word"/>
                  <pic:cNvPicPr>
                    <a:picLocks noChangeAspect="1" noChangeArrowheads="1"/>
                  </pic:cNvPicPr>
                </pic:nvPicPr>
                <pic:blipFill>
                  <a:blip r:embed="rId1"/>
                  <a:srcRect/>
                  <a:stretch>
                    <a:fillRect/>
                  </a:stretch>
                </pic:blipFill>
                <pic:spPr bwMode="auto">
                  <a:xfrm>
                    <a:off x="0" y="0"/>
                    <a:ext cx="1323975" cy="2095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7A5" w:rsidRDefault="00A067A5">
      <w:r>
        <w:separator/>
      </w:r>
    </w:p>
    <w:p w:rsidR="00A067A5" w:rsidRDefault="00A067A5"/>
  </w:footnote>
  <w:footnote w:type="continuationSeparator" w:id="0">
    <w:p w:rsidR="00A067A5" w:rsidRDefault="00A067A5">
      <w:r>
        <w:continuationSeparator/>
      </w:r>
    </w:p>
    <w:p w:rsidR="00A067A5" w:rsidRDefault="00A067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4A" w:rsidRDefault="00871D5B" w:rsidP="00EA292C">
    <w:pPr>
      <w:framePr w:wrap="around" w:vAnchor="text" w:hAnchor="margin" w:xAlign="outside" w:y="1"/>
    </w:pPr>
    <w:r>
      <w:fldChar w:fldCharType="begin"/>
    </w:r>
    <w:r>
      <w:instrText xml:space="preserve">PAGE  </w:instrText>
    </w:r>
    <w:r>
      <w:fldChar w:fldCharType="separate"/>
    </w:r>
    <w:r w:rsidR="00E12B4A">
      <w:rPr>
        <w:noProof/>
      </w:rPr>
      <w:t>2</w:t>
    </w:r>
    <w:r>
      <w:rPr>
        <w:noProof/>
      </w:rPr>
      <w:fldChar w:fldCharType="end"/>
    </w:r>
  </w:p>
  <w:p w:rsidR="00E12B4A" w:rsidRDefault="00E12B4A" w:rsidP="00EA292C">
    <w:pPr>
      <w:ind w:right="360" w:firstLine="360"/>
    </w:pPr>
  </w:p>
  <w:p w:rsidR="00E12B4A" w:rsidRDefault="00E12B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4A" w:rsidRPr="00287720" w:rsidRDefault="00EE1710" w:rsidP="002D6E9C">
    <w:pPr>
      <w:pStyle w:val="ESA-Logo"/>
      <w:spacing w:after="360"/>
      <w:rPr>
        <w:szCs w:val="2"/>
      </w:rPr>
    </w:pPr>
    <w:r>
      <w:rPr>
        <w:noProof/>
        <w:lang w:eastAsia="en-GB"/>
      </w:rPr>
      <w:drawing>
        <wp:inline distT="0" distB="0" distL="0" distR="0">
          <wp:extent cx="1333500" cy="542925"/>
          <wp:effectExtent l="19050" t="0" r="0" b="0"/>
          <wp:docPr id="2" name="Immagine 2" descr="ESA_logo_address_French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A_logo_address_French_word"/>
                  <pic:cNvPicPr>
                    <a:picLocks noChangeAspect="1" noChangeArrowheads="1"/>
                  </pic:cNvPicPr>
                </pic:nvPicPr>
                <pic:blipFill>
                  <a:blip r:embed="rId1"/>
                  <a:srcRect b="68852"/>
                  <a:stretch>
                    <a:fillRect/>
                  </a:stretch>
                </pic:blipFill>
                <pic:spPr bwMode="auto">
                  <a:xfrm>
                    <a:off x="0" y="0"/>
                    <a:ext cx="1333500" cy="54292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B4A" w:rsidRPr="003F0AE8" w:rsidRDefault="00EE1710" w:rsidP="00287720">
    <w:pPr>
      <w:pStyle w:val="ESA-Logo"/>
      <w:spacing w:after="360"/>
      <w:rPr>
        <w:szCs w:val="2"/>
      </w:rPr>
    </w:pPr>
    <w:r>
      <w:rPr>
        <w:noProof/>
        <w:lang w:eastAsia="en-GB"/>
      </w:rPr>
      <w:drawing>
        <wp:inline distT="0" distB="0" distL="0" distR="0">
          <wp:extent cx="1333500" cy="542925"/>
          <wp:effectExtent l="19050" t="0" r="0" b="0"/>
          <wp:docPr id="1" name="Immagine 1" descr="ESA_logo_address_French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_logo_address_French_word"/>
                  <pic:cNvPicPr>
                    <a:picLocks noChangeAspect="1" noChangeArrowheads="1"/>
                  </pic:cNvPicPr>
                </pic:nvPicPr>
                <pic:blipFill>
                  <a:blip r:embed="rId1"/>
                  <a:srcRect b="68852"/>
                  <a:stretch>
                    <a:fillRect/>
                  </a:stretch>
                </pic:blipFill>
                <pic:spPr bwMode="auto">
                  <a:xfrm>
                    <a:off x="0" y="0"/>
                    <a:ext cx="1333500" cy="5429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80B476"/>
    <w:lvl w:ilvl="0">
      <w:start w:val="1"/>
      <w:numFmt w:val="decimal"/>
      <w:lvlText w:val="%1."/>
      <w:lvlJc w:val="left"/>
      <w:pPr>
        <w:tabs>
          <w:tab w:val="num" w:pos="1800"/>
        </w:tabs>
        <w:ind w:left="1800" w:hanging="360"/>
      </w:pPr>
    </w:lvl>
  </w:abstractNum>
  <w:abstractNum w:abstractNumId="1">
    <w:nsid w:val="FFFFFF7D"/>
    <w:multiLevelType w:val="singleLevel"/>
    <w:tmpl w:val="CB3897E6"/>
    <w:lvl w:ilvl="0">
      <w:start w:val="1"/>
      <w:numFmt w:val="decimal"/>
      <w:lvlText w:val="%1."/>
      <w:lvlJc w:val="left"/>
      <w:pPr>
        <w:tabs>
          <w:tab w:val="num" w:pos="1440"/>
        </w:tabs>
        <w:ind w:left="1440" w:hanging="360"/>
      </w:pPr>
    </w:lvl>
  </w:abstractNum>
  <w:abstractNum w:abstractNumId="2">
    <w:nsid w:val="FFFFFF7E"/>
    <w:multiLevelType w:val="singleLevel"/>
    <w:tmpl w:val="C9ECF1B4"/>
    <w:lvl w:ilvl="0">
      <w:start w:val="1"/>
      <w:numFmt w:val="decimal"/>
      <w:lvlText w:val="%1."/>
      <w:lvlJc w:val="left"/>
      <w:pPr>
        <w:tabs>
          <w:tab w:val="num" w:pos="1080"/>
        </w:tabs>
        <w:ind w:left="1080" w:hanging="360"/>
      </w:pPr>
    </w:lvl>
  </w:abstractNum>
  <w:abstractNum w:abstractNumId="3">
    <w:nsid w:val="FFFFFF7F"/>
    <w:multiLevelType w:val="singleLevel"/>
    <w:tmpl w:val="5D9EFD02"/>
    <w:lvl w:ilvl="0">
      <w:start w:val="1"/>
      <w:numFmt w:val="decimal"/>
      <w:lvlText w:val="%1."/>
      <w:lvlJc w:val="left"/>
      <w:pPr>
        <w:tabs>
          <w:tab w:val="num" w:pos="720"/>
        </w:tabs>
        <w:ind w:left="720" w:hanging="360"/>
      </w:pPr>
    </w:lvl>
  </w:abstractNum>
  <w:abstractNum w:abstractNumId="4">
    <w:nsid w:val="FFFFFF80"/>
    <w:multiLevelType w:val="singleLevel"/>
    <w:tmpl w:val="DFF42D2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3DC1F8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E721AA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E80CD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95E6640"/>
    <w:lvl w:ilvl="0">
      <w:start w:val="1"/>
      <w:numFmt w:val="decimal"/>
      <w:lvlText w:val="%1."/>
      <w:lvlJc w:val="left"/>
      <w:pPr>
        <w:tabs>
          <w:tab w:val="num" w:pos="360"/>
        </w:tabs>
        <w:ind w:left="360" w:hanging="360"/>
      </w:pPr>
    </w:lvl>
  </w:abstractNum>
  <w:abstractNum w:abstractNumId="9">
    <w:nsid w:val="FFFFFF89"/>
    <w:multiLevelType w:val="singleLevel"/>
    <w:tmpl w:val="B9021274"/>
    <w:lvl w:ilvl="0">
      <w:start w:val="1"/>
      <w:numFmt w:val="bullet"/>
      <w:lvlText w:val=""/>
      <w:lvlJc w:val="left"/>
      <w:pPr>
        <w:tabs>
          <w:tab w:val="num" w:pos="360"/>
        </w:tabs>
        <w:ind w:left="360" w:hanging="360"/>
      </w:pPr>
      <w:rPr>
        <w:rFonts w:ascii="Symbol" w:hAnsi="Symbol" w:hint="default"/>
      </w:rPr>
    </w:lvl>
  </w:abstractNum>
  <w:abstractNum w:abstractNumId="10">
    <w:nsid w:val="0AB97E5B"/>
    <w:multiLevelType w:val="hybridMultilevel"/>
    <w:tmpl w:val="907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5E24A0"/>
    <w:multiLevelType w:val="hybridMultilevel"/>
    <w:tmpl w:val="A824DEC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46C6A31"/>
    <w:multiLevelType w:val="hybridMultilevel"/>
    <w:tmpl w:val="3DDCA494"/>
    <w:lvl w:ilvl="0" w:tplc="30B2A2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281448E"/>
    <w:multiLevelType w:val="hybridMultilevel"/>
    <w:tmpl w:val="69484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9D11E76"/>
    <w:multiLevelType w:val="hybridMultilevel"/>
    <w:tmpl w:val="B022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FA326E"/>
    <w:multiLevelType w:val="multilevel"/>
    <w:tmpl w:val="EFCC0C10"/>
    <w:lvl w:ilvl="0">
      <w:start w:val="1"/>
      <w:numFmt w:val="decimal"/>
      <w:pStyle w:val="Heading1"/>
      <w:lvlText w:val="%1"/>
      <w:lvlJc w:val="left"/>
      <w:pPr>
        <w:tabs>
          <w:tab w:val="num" w:pos="504"/>
        </w:tabs>
        <w:ind w:left="432" w:hanging="432"/>
      </w:pPr>
      <w:rPr>
        <w:rFonts w:hint="default"/>
      </w:rPr>
    </w:lvl>
    <w:lvl w:ilvl="1">
      <w:start w:val="1"/>
      <w:numFmt w:val="decimal"/>
      <w:pStyle w:val="Heading2"/>
      <w:lvlText w:val="%1.%2"/>
      <w:lvlJc w:val="left"/>
      <w:pPr>
        <w:tabs>
          <w:tab w:val="num" w:pos="720"/>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tabs>
          <w:tab w:val="num" w:pos="1008"/>
        </w:tabs>
        <w:ind w:left="720" w:hanging="720"/>
      </w:pPr>
      <w:rPr>
        <w:rFonts w:hint="default"/>
      </w:rPr>
    </w:lvl>
    <w:lvl w:ilvl="3">
      <w:start w:val="1"/>
      <w:numFmt w:val="decimal"/>
      <w:pStyle w:val="Heading4"/>
      <w:lvlText w:val="%1.%2.%3.%4"/>
      <w:lvlJc w:val="left"/>
      <w:pPr>
        <w:tabs>
          <w:tab w:val="num" w:pos="1296"/>
        </w:tabs>
        <w:ind w:left="864" w:hanging="864"/>
      </w:pPr>
      <w:rPr>
        <w:rFonts w:hint="default"/>
      </w:rPr>
    </w:lvl>
    <w:lvl w:ilvl="4">
      <w:start w:val="1"/>
      <w:numFmt w:val="decimal"/>
      <w:pStyle w:val="Heading5"/>
      <w:lvlText w:val="%1.%2.%3.%4.%5"/>
      <w:lvlJc w:val="left"/>
      <w:pPr>
        <w:tabs>
          <w:tab w:val="num" w:pos="1152"/>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440"/>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4"/>
  </w:num>
  <w:num w:numId="13">
    <w:abstractNumId w:val="10"/>
  </w:num>
  <w:num w:numId="14">
    <w:abstractNumId w:val="12"/>
  </w:num>
  <w:num w:numId="15">
    <w:abstractNumId w:val="11"/>
  </w:num>
  <w:num w:numId="1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activeWritingStyle w:appName="MSWord" w:lang="en-GB" w:vendorID="64" w:dllVersion="131078"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version" w:val="2008"/>
  </w:docVars>
  <w:rsids>
    <w:rsidRoot w:val="004A6B46"/>
    <w:rsid w:val="0000124B"/>
    <w:rsid w:val="0000408F"/>
    <w:rsid w:val="00005C74"/>
    <w:rsid w:val="00006BFC"/>
    <w:rsid w:val="000129D3"/>
    <w:rsid w:val="000140D7"/>
    <w:rsid w:val="0001777C"/>
    <w:rsid w:val="000261BE"/>
    <w:rsid w:val="00026DA4"/>
    <w:rsid w:val="000370F1"/>
    <w:rsid w:val="0004370C"/>
    <w:rsid w:val="000456D0"/>
    <w:rsid w:val="0005054B"/>
    <w:rsid w:val="00054FB3"/>
    <w:rsid w:val="00060850"/>
    <w:rsid w:val="00064B95"/>
    <w:rsid w:val="00080FE5"/>
    <w:rsid w:val="0008115E"/>
    <w:rsid w:val="00083D79"/>
    <w:rsid w:val="00083F54"/>
    <w:rsid w:val="00094A05"/>
    <w:rsid w:val="00097EEC"/>
    <w:rsid w:val="000A19BB"/>
    <w:rsid w:val="000B0246"/>
    <w:rsid w:val="000B1ED1"/>
    <w:rsid w:val="000C00D9"/>
    <w:rsid w:val="000C6471"/>
    <w:rsid w:val="000E2671"/>
    <w:rsid w:val="000E31F3"/>
    <w:rsid w:val="000F378D"/>
    <w:rsid w:val="000F52B9"/>
    <w:rsid w:val="00110063"/>
    <w:rsid w:val="00132271"/>
    <w:rsid w:val="00134EF6"/>
    <w:rsid w:val="00137954"/>
    <w:rsid w:val="00142911"/>
    <w:rsid w:val="0014529B"/>
    <w:rsid w:val="0014691B"/>
    <w:rsid w:val="00147088"/>
    <w:rsid w:val="00153078"/>
    <w:rsid w:val="00156A10"/>
    <w:rsid w:val="0016542D"/>
    <w:rsid w:val="0016570D"/>
    <w:rsid w:val="001717A5"/>
    <w:rsid w:val="001718E0"/>
    <w:rsid w:val="001719E1"/>
    <w:rsid w:val="00181BFC"/>
    <w:rsid w:val="00184C1B"/>
    <w:rsid w:val="0018563E"/>
    <w:rsid w:val="001908C4"/>
    <w:rsid w:val="00195DF4"/>
    <w:rsid w:val="00196E83"/>
    <w:rsid w:val="001A0261"/>
    <w:rsid w:val="001A40F1"/>
    <w:rsid w:val="001A69BE"/>
    <w:rsid w:val="001B32E6"/>
    <w:rsid w:val="001B390A"/>
    <w:rsid w:val="001B4A96"/>
    <w:rsid w:val="001B5512"/>
    <w:rsid w:val="001C430D"/>
    <w:rsid w:val="001C5C60"/>
    <w:rsid w:val="001E0D68"/>
    <w:rsid w:val="001E173A"/>
    <w:rsid w:val="001E7621"/>
    <w:rsid w:val="001F28BD"/>
    <w:rsid w:val="00204E7E"/>
    <w:rsid w:val="00206F46"/>
    <w:rsid w:val="00211C5D"/>
    <w:rsid w:val="00220F2C"/>
    <w:rsid w:val="00222E98"/>
    <w:rsid w:val="00224F4F"/>
    <w:rsid w:val="00227E84"/>
    <w:rsid w:val="00232831"/>
    <w:rsid w:val="002362FD"/>
    <w:rsid w:val="00243710"/>
    <w:rsid w:val="00245232"/>
    <w:rsid w:val="0027720C"/>
    <w:rsid w:val="00277F84"/>
    <w:rsid w:val="00283F00"/>
    <w:rsid w:val="00287720"/>
    <w:rsid w:val="0029485C"/>
    <w:rsid w:val="002A660B"/>
    <w:rsid w:val="002D1384"/>
    <w:rsid w:val="002D3B78"/>
    <w:rsid w:val="002D5A99"/>
    <w:rsid w:val="002D6E9C"/>
    <w:rsid w:val="002E0ACF"/>
    <w:rsid w:val="002E0C8E"/>
    <w:rsid w:val="002E12A3"/>
    <w:rsid w:val="002E21A9"/>
    <w:rsid w:val="002E3345"/>
    <w:rsid w:val="002E3D18"/>
    <w:rsid w:val="002F1727"/>
    <w:rsid w:val="003010DF"/>
    <w:rsid w:val="00322522"/>
    <w:rsid w:val="00326C70"/>
    <w:rsid w:val="00351A29"/>
    <w:rsid w:val="00354C1D"/>
    <w:rsid w:val="00360C19"/>
    <w:rsid w:val="00366918"/>
    <w:rsid w:val="003726E2"/>
    <w:rsid w:val="00373D54"/>
    <w:rsid w:val="00383990"/>
    <w:rsid w:val="00384840"/>
    <w:rsid w:val="003B3ACA"/>
    <w:rsid w:val="003B4823"/>
    <w:rsid w:val="003C4922"/>
    <w:rsid w:val="003C653E"/>
    <w:rsid w:val="003C69B0"/>
    <w:rsid w:val="003C73DC"/>
    <w:rsid w:val="003D7923"/>
    <w:rsid w:val="003E3146"/>
    <w:rsid w:val="003E3678"/>
    <w:rsid w:val="003E7514"/>
    <w:rsid w:val="003F0AE8"/>
    <w:rsid w:val="003F4A6C"/>
    <w:rsid w:val="004014D6"/>
    <w:rsid w:val="00405217"/>
    <w:rsid w:val="00406019"/>
    <w:rsid w:val="00411E28"/>
    <w:rsid w:val="004137F9"/>
    <w:rsid w:val="00421B06"/>
    <w:rsid w:val="00422FB9"/>
    <w:rsid w:val="00423430"/>
    <w:rsid w:val="00434F2C"/>
    <w:rsid w:val="00435B4A"/>
    <w:rsid w:val="00441639"/>
    <w:rsid w:val="00447ACB"/>
    <w:rsid w:val="00450CF9"/>
    <w:rsid w:val="00453B05"/>
    <w:rsid w:val="004577FC"/>
    <w:rsid w:val="004668E2"/>
    <w:rsid w:val="00475FAB"/>
    <w:rsid w:val="00486B4C"/>
    <w:rsid w:val="004A5752"/>
    <w:rsid w:val="004A6B46"/>
    <w:rsid w:val="004B1222"/>
    <w:rsid w:val="004B2276"/>
    <w:rsid w:val="004C6102"/>
    <w:rsid w:val="004D3795"/>
    <w:rsid w:val="004D52CC"/>
    <w:rsid w:val="004D6D40"/>
    <w:rsid w:val="004F05C4"/>
    <w:rsid w:val="005063B1"/>
    <w:rsid w:val="00506B57"/>
    <w:rsid w:val="005132D1"/>
    <w:rsid w:val="00524CD6"/>
    <w:rsid w:val="00531E76"/>
    <w:rsid w:val="00534C84"/>
    <w:rsid w:val="00536130"/>
    <w:rsid w:val="00546807"/>
    <w:rsid w:val="00547488"/>
    <w:rsid w:val="005533A5"/>
    <w:rsid w:val="00555729"/>
    <w:rsid w:val="00560879"/>
    <w:rsid w:val="005635E6"/>
    <w:rsid w:val="0056627D"/>
    <w:rsid w:val="00575B3D"/>
    <w:rsid w:val="00583F15"/>
    <w:rsid w:val="0058570F"/>
    <w:rsid w:val="005934BB"/>
    <w:rsid w:val="005A5BB8"/>
    <w:rsid w:val="005B0233"/>
    <w:rsid w:val="005B16BF"/>
    <w:rsid w:val="005B477C"/>
    <w:rsid w:val="005B65F6"/>
    <w:rsid w:val="005C0DBD"/>
    <w:rsid w:val="005C4B49"/>
    <w:rsid w:val="005C4D08"/>
    <w:rsid w:val="005D2517"/>
    <w:rsid w:val="005D7336"/>
    <w:rsid w:val="005F1AD8"/>
    <w:rsid w:val="005F26D5"/>
    <w:rsid w:val="005F3041"/>
    <w:rsid w:val="005F3046"/>
    <w:rsid w:val="005F4981"/>
    <w:rsid w:val="006016BF"/>
    <w:rsid w:val="00604950"/>
    <w:rsid w:val="006109F6"/>
    <w:rsid w:val="00624646"/>
    <w:rsid w:val="006420DA"/>
    <w:rsid w:val="006506AA"/>
    <w:rsid w:val="00650E44"/>
    <w:rsid w:val="00656BA4"/>
    <w:rsid w:val="00657FAF"/>
    <w:rsid w:val="00661B21"/>
    <w:rsid w:val="00664616"/>
    <w:rsid w:val="00664737"/>
    <w:rsid w:val="00665EE1"/>
    <w:rsid w:val="00665F59"/>
    <w:rsid w:val="00667D84"/>
    <w:rsid w:val="00667D9A"/>
    <w:rsid w:val="00667E84"/>
    <w:rsid w:val="006772C0"/>
    <w:rsid w:val="00677EB4"/>
    <w:rsid w:val="00682D19"/>
    <w:rsid w:val="00697004"/>
    <w:rsid w:val="006B152E"/>
    <w:rsid w:val="006C6B86"/>
    <w:rsid w:val="006D591B"/>
    <w:rsid w:val="006D71E2"/>
    <w:rsid w:val="006F1AFA"/>
    <w:rsid w:val="006F5AA7"/>
    <w:rsid w:val="00726206"/>
    <w:rsid w:val="00726931"/>
    <w:rsid w:val="007273CD"/>
    <w:rsid w:val="00727659"/>
    <w:rsid w:val="00737F7A"/>
    <w:rsid w:val="007414BB"/>
    <w:rsid w:val="00754372"/>
    <w:rsid w:val="0075615E"/>
    <w:rsid w:val="00763F2D"/>
    <w:rsid w:val="00764AD4"/>
    <w:rsid w:val="00767B06"/>
    <w:rsid w:val="00767BFD"/>
    <w:rsid w:val="00773720"/>
    <w:rsid w:val="0078797D"/>
    <w:rsid w:val="007A02B9"/>
    <w:rsid w:val="007A6E7B"/>
    <w:rsid w:val="007A6EE3"/>
    <w:rsid w:val="007A6FCE"/>
    <w:rsid w:val="007B333C"/>
    <w:rsid w:val="007B3B98"/>
    <w:rsid w:val="007D1DBB"/>
    <w:rsid w:val="007D36BA"/>
    <w:rsid w:val="007D5988"/>
    <w:rsid w:val="007D5B05"/>
    <w:rsid w:val="007E08E7"/>
    <w:rsid w:val="007E4E5B"/>
    <w:rsid w:val="007F25F9"/>
    <w:rsid w:val="007F73B9"/>
    <w:rsid w:val="00802951"/>
    <w:rsid w:val="00807947"/>
    <w:rsid w:val="008104A9"/>
    <w:rsid w:val="008108AE"/>
    <w:rsid w:val="00832CC9"/>
    <w:rsid w:val="0083321E"/>
    <w:rsid w:val="008364FE"/>
    <w:rsid w:val="00843722"/>
    <w:rsid w:val="00845CD6"/>
    <w:rsid w:val="008513FB"/>
    <w:rsid w:val="00851717"/>
    <w:rsid w:val="0085484E"/>
    <w:rsid w:val="00855027"/>
    <w:rsid w:val="00856FDC"/>
    <w:rsid w:val="008629C5"/>
    <w:rsid w:val="00870690"/>
    <w:rsid w:val="008714AB"/>
    <w:rsid w:val="00871D5B"/>
    <w:rsid w:val="00871E0A"/>
    <w:rsid w:val="00871F23"/>
    <w:rsid w:val="0087378E"/>
    <w:rsid w:val="00873D06"/>
    <w:rsid w:val="00876538"/>
    <w:rsid w:val="008773A8"/>
    <w:rsid w:val="00881A08"/>
    <w:rsid w:val="0088324E"/>
    <w:rsid w:val="00891EFE"/>
    <w:rsid w:val="008B6251"/>
    <w:rsid w:val="008B6DB5"/>
    <w:rsid w:val="008B7091"/>
    <w:rsid w:val="008C3BFB"/>
    <w:rsid w:val="008D7371"/>
    <w:rsid w:val="008D7CED"/>
    <w:rsid w:val="008E544A"/>
    <w:rsid w:val="008F1489"/>
    <w:rsid w:val="009000FC"/>
    <w:rsid w:val="00900AD1"/>
    <w:rsid w:val="00916C58"/>
    <w:rsid w:val="00934277"/>
    <w:rsid w:val="00936F95"/>
    <w:rsid w:val="00942414"/>
    <w:rsid w:val="00943D7C"/>
    <w:rsid w:val="0095476B"/>
    <w:rsid w:val="00954E0A"/>
    <w:rsid w:val="00956077"/>
    <w:rsid w:val="00994881"/>
    <w:rsid w:val="009948F8"/>
    <w:rsid w:val="009966AD"/>
    <w:rsid w:val="009B194A"/>
    <w:rsid w:val="009B23EE"/>
    <w:rsid w:val="009B6046"/>
    <w:rsid w:val="009C4242"/>
    <w:rsid w:val="009C7891"/>
    <w:rsid w:val="009D7EB6"/>
    <w:rsid w:val="009E604D"/>
    <w:rsid w:val="009E6897"/>
    <w:rsid w:val="00A0458E"/>
    <w:rsid w:val="00A045E0"/>
    <w:rsid w:val="00A067A5"/>
    <w:rsid w:val="00A11A74"/>
    <w:rsid w:val="00A12578"/>
    <w:rsid w:val="00A12A1B"/>
    <w:rsid w:val="00A141E3"/>
    <w:rsid w:val="00A17B5E"/>
    <w:rsid w:val="00A2029D"/>
    <w:rsid w:val="00A203B8"/>
    <w:rsid w:val="00A2127E"/>
    <w:rsid w:val="00A25CE2"/>
    <w:rsid w:val="00A41ADC"/>
    <w:rsid w:val="00A602C2"/>
    <w:rsid w:val="00A619C7"/>
    <w:rsid w:val="00A71AF8"/>
    <w:rsid w:val="00A72AD6"/>
    <w:rsid w:val="00A75A03"/>
    <w:rsid w:val="00A7655F"/>
    <w:rsid w:val="00A938F4"/>
    <w:rsid w:val="00A95477"/>
    <w:rsid w:val="00A95DF2"/>
    <w:rsid w:val="00AA1A4B"/>
    <w:rsid w:val="00AB14AD"/>
    <w:rsid w:val="00AB389B"/>
    <w:rsid w:val="00AB5721"/>
    <w:rsid w:val="00AB6CBE"/>
    <w:rsid w:val="00AB75C5"/>
    <w:rsid w:val="00AC1A1F"/>
    <w:rsid w:val="00AD133F"/>
    <w:rsid w:val="00AE1EC2"/>
    <w:rsid w:val="00AE2D98"/>
    <w:rsid w:val="00B11B5B"/>
    <w:rsid w:val="00B2061F"/>
    <w:rsid w:val="00B23A1E"/>
    <w:rsid w:val="00B3178F"/>
    <w:rsid w:val="00B31A52"/>
    <w:rsid w:val="00B4138A"/>
    <w:rsid w:val="00B46D8D"/>
    <w:rsid w:val="00B57D98"/>
    <w:rsid w:val="00B6713B"/>
    <w:rsid w:val="00B70055"/>
    <w:rsid w:val="00B730D6"/>
    <w:rsid w:val="00B7423D"/>
    <w:rsid w:val="00B77E49"/>
    <w:rsid w:val="00B945B5"/>
    <w:rsid w:val="00BA2030"/>
    <w:rsid w:val="00BA2A64"/>
    <w:rsid w:val="00BA7ADF"/>
    <w:rsid w:val="00BB5CDC"/>
    <w:rsid w:val="00BB7C20"/>
    <w:rsid w:val="00BC7702"/>
    <w:rsid w:val="00BC7ECF"/>
    <w:rsid w:val="00BD372E"/>
    <w:rsid w:val="00BF34F3"/>
    <w:rsid w:val="00C00200"/>
    <w:rsid w:val="00C01090"/>
    <w:rsid w:val="00C05EF2"/>
    <w:rsid w:val="00C17539"/>
    <w:rsid w:val="00C23178"/>
    <w:rsid w:val="00C25EC7"/>
    <w:rsid w:val="00C43F92"/>
    <w:rsid w:val="00C44030"/>
    <w:rsid w:val="00C61F85"/>
    <w:rsid w:val="00C63495"/>
    <w:rsid w:val="00C838F6"/>
    <w:rsid w:val="00CA6887"/>
    <w:rsid w:val="00CB0A69"/>
    <w:rsid w:val="00CC07CE"/>
    <w:rsid w:val="00CC1439"/>
    <w:rsid w:val="00CC2643"/>
    <w:rsid w:val="00CC6629"/>
    <w:rsid w:val="00CD00D2"/>
    <w:rsid w:val="00CD0B27"/>
    <w:rsid w:val="00CE17EA"/>
    <w:rsid w:val="00CE451C"/>
    <w:rsid w:val="00CF219A"/>
    <w:rsid w:val="00CF29E3"/>
    <w:rsid w:val="00CF3225"/>
    <w:rsid w:val="00CF69F8"/>
    <w:rsid w:val="00D175C1"/>
    <w:rsid w:val="00D224A3"/>
    <w:rsid w:val="00D22574"/>
    <w:rsid w:val="00D256EE"/>
    <w:rsid w:val="00D30FA1"/>
    <w:rsid w:val="00D51332"/>
    <w:rsid w:val="00D6076C"/>
    <w:rsid w:val="00D6581B"/>
    <w:rsid w:val="00D7666C"/>
    <w:rsid w:val="00D94AB9"/>
    <w:rsid w:val="00D94E65"/>
    <w:rsid w:val="00D96715"/>
    <w:rsid w:val="00DA13C5"/>
    <w:rsid w:val="00DA162B"/>
    <w:rsid w:val="00DA1D31"/>
    <w:rsid w:val="00DB3181"/>
    <w:rsid w:val="00DB3650"/>
    <w:rsid w:val="00DC116F"/>
    <w:rsid w:val="00DC2E7E"/>
    <w:rsid w:val="00DD6F21"/>
    <w:rsid w:val="00DD6F8D"/>
    <w:rsid w:val="00DE2614"/>
    <w:rsid w:val="00DF2EF2"/>
    <w:rsid w:val="00E12B4A"/>
    <w:rsid w:val="00E14231"/>
    <w:rsid w:val="00E16318"/>
    <w:rsid w:val="00E167CF"/>
    <w:rsid w:val="00E16EE7"/>
    <w:rsid w:val="00E2551B"/>
    <w:rsid w:val="00E25A37"/>
    <w:rsid w:val="00E3472F"/>
    <w:rsid w:val="00E371D8"/>
    <w:rsid w:val="00E43796"/>
    <w:rsid w:val="00E47EBE"/>
    <w:rsid w:val="00E5259D"/>
    <w:rsid w:val="00E60C37"/>
    <w:rsid w:val="00E61060"/>
    <w:rsid w:val="00E616B0"/>
    <w:rsid w:val="00E637A6"/>
    <w:rsid w:val="00E673E3"/>
    <w:rsid w:val="00E73E4B"/>
    <w:rsid w:val="00E772B7"/>
    <w:rsid w:val="00E80364"/>
    <w:rsid w:val="00E878E4"/>
    <w:rsid w:val="00E9372E"/>
    <w:rsid w:val="00EA06C6"/>
    <w:rsid w:val="00EA0D26"/>
    <w:rsid w:val="00EA1298"/>
    <w:rsid w:val="00EA292C"/>
    <w:rsid w:val="00EA363A"/>
    <w:rsid w:val="00EA5D11"/>
    <w:rsid w:val="00EA6A6E"/>
    <w:rsid w:val="00EB0F1F"/>
    <w:rsid w:val="00ED23C6"/>
    <w:rsid w:val="00EE1710"/>
    <w:rsid w:val="00EE28D7"/>
    <w:rsid w:val="00EE2BB9"/>
    <w:rsid w:val="00EE55EB"/>
    <w:rsid w:val="00EE76A6"/>
    <w:rsid w:val="00EE7B2A"/>
    <w:rsid w:val="00EF217F"/>
    <w:rsid w:val="00EF2F5B"/>
    <w:rsid w:val="00EF66D5"/>
    <w:rsid w:val="00F1011B"/>
    <w:rsid w:val="00F13C9E"/>
    <w:rsid w:val="00F14007"/>
    <w:rsid w:val="00F14B10"/>
    <w:rsid w:val="00F26B1E"/>
    <w:rsid w:val="00F3360E"/>
    <w:rsid w:val="00F463FC"/>
    <w:rsid w:val="00F500DC"/>
    <w:rsid w:val="00F62560"/>
    <w:rsid w:val="00F655D7"/>
    <w:rsid w:val="00F75AFF"/>
    <w:rsid w:val="00FA0B82"/>
    <w:rsid w:val="00FA1C3C"/>
    <w:rsid w:val="00FA3236"/>
    <w:rsid w:val="00FA51CA"/>
    <w:rsid w:val="00FA66AA"/>
    <w:rsid w:val="00FA67FD"/>
    <w:rsid w:val="00FA7D83"/>
    <w:rsid w:val="00FA7E46"/>
    <w:rsid w:val="00FB5AAC"/>
    <w:rsid w:val="00FC00E4"/>
    <w:rsid w:val="00FC12F2"/>
    <w:rsid w:val="00FC2C34"/>
    <w:rsid w:val="00FD2C0E"/>
    <w:rsid w:val="00FD2E12"/>
    <w:rsid w:val="00FD4467"/>
    <w:rsid w:val="00FE1607"/>
    <w:rsid w:val="00FE2229"/>
    <w:rsid w:val="00FE78E2"/>
    <w:rsid w:val="00FF11F5"/>
    <w:rsid w:val="00FF1C7C"/>
    <w:rsid w:val="00FF5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2671"/>
    <w:rPr>
      <w:rFonts w:ascii="Georgia" w:hAnsi="Georgia"/>
      <w:sz w:val="24"/>
      <w:szCs w:val="24"/>
      <w:lang w:val="en-GB"/>
    </w:rPr>
  </w:style>
  <w:style w:type="paragraph" w:styleId="Heading1">
    <w:name w:val="heading 1"/>
    <w:aliases w:val="Livello 1,ITT t1,PA Chapter,TE,Level 1,h1"/>
    <w:basedOn w:val="Normal"/>
    <w:next w:val="Normal"/>
    <w:qFormat/>
    <w:rsid w:val="000E2671"/>
    <w:pPr>
      <w:numPr>
        <w:numId w:val="11"/>
      </w:numPr>
      <w:spacing w:before="240" w:after="240"/>
      <w:outlineLvl w:val="0"/>
    </w:pPr>
    <w:rPr>
      <w:b/>
      <w:caps/>
      <w:sz w:val="28"/>
    </w:rPr>
  </w:style>
  <w:style w:type="paragraph" w:styleId="Heading2">
    <w:name w:val="heading 2"/>
    <w:aliases w:val="H2,h2"/>
    <w:basedOn w:val="Normal"/>
    <w:next w:val="Normal"/>
    <w:qFormat/>
    <w:rsid w:val="000E2671"/>
    <w:pPr>
      <w:keepNext/>
      <w:numPr>
        <w:ilvl w:val="1"/>
        <w:numId w:val="11"/>
      </w:numPr>
      <w:spacing w:before="240" w:after="120"/>
      <w:outlineLvl w:val="1"/>
    </w:pPr>
    <w:rPr>
      <w:rFonts w:cs="Arial"/>
      <w:b/>
      <w:bCs/>
      <w:iCs/>
      <w:sz w:val="28"/>
      <w:szCs w:val="28"/>
    </w:rPr>
  </w:style>
  <w:style w:type="paragraph" w:styleId="Heading3">
    <w:name w:val="heading 3"/>
    <w:aliases w:val="H3,h3,Heading 3 Char,Heading 3 Char1 Char,Heading 3 Char Char Char,H3 Char Char Char,h3 Char Char Char,H3 Char1 Char,h3 Char1 Char,Heading 3 Char1 Char Char1 Char,Heading 3 Char Char Char Char1 Char,H3 Char Char Char Char1 Char,Heading 3 Char1"/>
    <w:basedOn w:val="Normal"/>
    <w:next w:val="Normal"/>
    <w:qFormat/>
    <w:rsid w:val="000E2671"/>
    <w:pPr>
      <w:keepNext/>
      <w:numPr>
        <w:ilvl w:val="2"/>
        <w:numId w:val="11"/>
      </w:numPr>
      <w:spacing w:before="240" w:after="120"/>
      <w:outlineLvl w:val="2"/>
    </w:pPr>
    <w:rPr>
      <w:rFonts w:cs="Arial"/>
      <w:b/>
      <w:bCs/>
      <w:i/>
      <w:sz w:val="26"/>
      <w:szCs w:val="26"/>
    </w:rPr>
  </w:style>
  <w:style w:type="paragraph" w:styleId="Heading4">
    <w:name w:val="heading 4"/>
    <w:basedOn w:val="Normal"/>
    <w:next w:val="Normal"/>
    <w:qFormat/>
    <w:rsid w:val="000E2671"/>
    <w:pPr>
      <w:keepNext/>
      <w:numPr>
        <w:ilvl w:val="3"/>
        <w:numId w:val="11"/>
      </w:numPr>
      <w:spacing w:before="240" w:after="120"/>
      <w:outlineLvl w:val="3"/>
    </w:pPr>
    <w:rPr>
      <w:b/>
      <w:bCs/>
      <w:szCs w:val="28"/>
    </w:rPr>
  </w:style>
  <w:style w:type="paragraph" w:styleId="Heading5">
    <w:name w:val="heading 5"/>
    <w:basedOn w:val="Normal"/>
    <w:next w:val="Normal"/>
    <w:qFormat/>
    <w:locked/>
    <w:rsid w:val="000E2671"/>
    <w:pPr>
      <w:keepNext/>
      <w:numPr>
        <w:ilvl w:val="4"/>
        <w:numId w:val="11"/>
      </w:numPr>
      <w:spacing w:before="240" w:after="60"/>
      <w:outlineLvl w:val="4"/>
    </w:pPr>
    <w:rPr>
      <w:b/>
      <w:bCs/>
      <w:i/>
      <w:iCs/>
      <w:szCs w:val="26"/>
    </w:rPr>
  </w:style>
  <w:style w:type="paragraph" w:styleId="Heading6">
    <w:name w:val="heading 6"/>
    <w:basedOn w:val="Normal"/>
    <w:next w:val="Normal"/>
    <w:qFormat/>
    <w:rsid w:val="000E2671"/>
    <w:pPr>
      <w:numPr>
        <w:ilvl w:val="5"/>
        <w:numId w:val="11"/>
      </w:numPr>
      <w:spacing w:before="240" w:after="60"/>
      <w:outlineLvl w:val="5"/>
    </w:pPr>
    <w:rPr>
      <w:bCs/>
      <w:szCs w:val="22"/>
    </w:rPr>
  </w:style>
  <w:style w:type="paragraph" w:styleId="Heading7">
    <w:name w:val="heading 7"/>
    <w:basedOn w:val="Normal"/>
    <w:next w:val="Normal"/>
    <w:qFormat/>
    <w:rsid w:val="000E2671"/>
    <w:pPr>
      <w:numPr>
        <w:ilvl w:val="6"/>
        <w:numId w:val="11"/>
      </w:numPr>
      <w:spacing w:before="240" w:after="60"/>
      <w:outlineLvl w:val="6"/>
    </w:pPr>
    <w:rPr>
      <w:i/>
    </w:rPr>
  </w:style>
  <w:style w:type="paragraph" w:styleId="Heading8">
    <w:name w:val="heading 8"/>
    <w:basedOn w:val="Normal"/>
    <w:next w:val="Normal"/>
    <w:qFormat/>
    <w:rsid w:val="000E2671"/>
    <w:pPr>
      <w:numPr>
        <w:ilvl w:val="7"/>
        <w:numId w:val="11"/>
      </w:numPr>
      <w:spacing w:before="240" w:after="60"/>
      <w:outlineLvl w:val="7"/>
    </w:pPr>
    <w:rPr>
      <w:iCs/>
    </w:rPr>
  </w:style>
  <w:style w:type="paragraph" w:styleId="Heading9">
    <w:name w:val="heading 9"/>
    <w:basedOn w:val="Normal"/>
    <w:next w:val="Normal"/>
    <w:qFormat/>
    <w:rsid w:val="000E2671"/>
    <w:pPr>
      <w:numPr>
        <w:ilvl w:val="8"/>
        <w:numId w:val="11"/>
      </w:numPr>
      <w:spacing w:before="240" w:after="60"/>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A-Logo">
    <w:name w:val="ESA-Logo"/>
    <w:basedOn w:val="Normal"/>
    <w:rsid w:val="000E2671"/>
    <w:pPr>
      <w:spacing w:before="447"/>
      <w:jc w:val="right"/>
    </w:pPr>
  </w:style>
  <w:style w:type="paragraph" w:customStyle="1" w:styleId="ESA-Classification">
    <w:name w:val="ESA-Classification"/>
    <w:basedOn w:val="Normal"/>
    <w:next w:val="Normal"/>
    <w:rsid w:val="000E2671"/>
    <w:pPr>
      <w:framePr w:wrap="around" w:vAnchor="text" w:hAnchor="text" w:y="1"/>
      <w:spacing w:line="240" w:lineRule="exact"/>
    </w:pPr>
    <w:rPr>
      <w:rFonts w:ascii="NotesEsa" w:hAnsi="NotesEsa"/>
      <w:sz w:val="16"/>
    </w:rPr>
  </w:style>
  <w:style w:type="paragraph" w:styleId="Footer">
    <w:name w:val="footer"/>
    <w:basedOn w:val="Normal"/>
    <w:rsid w:val="000E2671"/>
    <w:pPr>
      <w:tabs>
        <w:tab w:val="center" w:pos="4153"/>
        <w:tab w:val="right" w:pos="8306"/>
      </w:tabs>
    </w:pPr>
  </w:style>
  <w:style w:type="paragraph" w:styleId="Header">
    <w:name w:val="header"/>
    <w:basedOn w:val="Normal"/>
    <w:rsid w:val="000E2671"/>
    <w:pPr>
      <w:tabs>
        <w:tab w:val="center" w:pos="4153"/>
        <w:tab w:val="right" w:pos="8306"/>
      </w:tabs>
    </w:pPr>
  </w:style>
  <w:style w:type="paragraph" w:styleId="BalloonText">
    <w:name w:val="Balloon Text"/>
    <w:basedOn w:val="Normal"/>
    <w:link w:val="BalloonTextChar"/>
    <w:rsid w:val="004A6B46"/>
    <w:rPr>
      <w:rFonts w:ascii="Tahoma" w:hAnsi="Tahoma" w:cs="Tahoma"/>
      <w:sz w:val="16"/>
      <w:szCs w:val="16"/>
    </w:rPr>
  </w:style>
  <w:style w:type="character" w:customStyle="1" w:styleId="BalloonTextChar">
    <w:name w:val="Balloon Text Char"/>
    <w:basedOn w:val="DefaultParagraphFont"/>
    <w:link w:val="BalloonText"/>
    <w:rsid w:val="004A6B46"/>
    <w:rPr>
      <w:rFonts w:ascii="Tahoma" w:hAnsi="Tahoma" w:cs="Tahoma"/>
      <w:sz w:val="16"/>
      <w:szCs w:val="16"/>
      <w:lang w:val="en-GB"/>
    </w:rPr>
  </w:style>
  <w:style w:type="paragraph" w:styleId="Title">
    <w:name w:val="Title"/>
    <w:basedOn w:val="Normal"/>
    <w:next w:val="Normal"/>
    <w:link w:val="TitleChar"/>
    <w:qFormat/>
    <w:rsid w:val="004A6B4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A6B4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qFormat/>
    <w:rsid w:val="004A6B4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A6B46"/>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4A6B46"/>
    <w:rPr>
      <w:i/>
      <w:iCs/>
      <w:color w:val="808080" w:themeColor="text1" w:themeTint="7F"/>
    </w:rPr>
  </w:style>
  <w:style w:type="character" w:styleId="IntenseEmphasis">
    <w:name w:val="Intense Emphasis"/>
    <w:basedOn w:val="DefaultParagraphFont"/>
    <w:uiPriority w:val="21"/>
    <w:qFormat/>
    <w:rsid w:val="009966AD"/>
    <w:rPr>
      <w:b/>
      <w:bCs/>
      <w:i/>
      <w:iCs/>
      <w:color w:val="4F81BD" w:themeColor="accent1"/>
    </w:rPr>
  </w:style>
  <w:style w:type="paragraph" w:styleId="ListParagraph">
    <w:name w:val="List Paragraph"/>
    <w:basedOn w:val="Normal"/>
    <w:uiPriority w:val="34"/>
    <w:qFormat/>
    <w:rsid w:val="00A2127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Microsoft\templates\ESA%20Templates\ESA%20Plain%20Document%20(Blue).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ESA Plain Document (Blue).dot</Template>
  <TotalTime>0</TotalTime>
  <Pages>5</Pages>
  <Words>1792</Words>
  <Characters>10217</Characters>
  <Application>Microsoft Office Word</Application>
  <DocSecurity>0</DocSecurity>
  <Lines>85</Lines>
  <Paragraphs>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ESA Plain Document (Silver)</vt:lpstr>
      <vt:lpstr>ESA Plain Document (Silver)</vt:lpstr>
    </vt:vector>
  </TitlesOfParts>
  <Company>ESA</Company>
  <LinksUpToDate>false</LinksUpToDate>
  <CharactersWithSpaces>11986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ESA Plain Document (Silver)</dc:title>
  <dc:subject/>
  <dc:creator>Luca Fossati</dc:creator>
  <cp:keywords/>
  <cp:lastModifiedBy>Luca Fossati</cp:lastModifiedBy>
  <cp:revision>103</cp:revision>
  <cp:lastPrinted>2008-11-20T14:38:00Z</cp:lastPrinted>
  <dcterms:created xsi:type="dcterms:W3CDTF">2011-10-07T15:14:00Z</dcterms:created>
  <dcterms:modified xsi:type="dcterms:W3CDTF">2012-04-12T12:21:00Z</dcterms:modified>
</cp:coreProperties>
</file>